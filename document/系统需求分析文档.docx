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96E06" w:rsidRDefault="00F96E06">
      <w:pPr>
        <w:rPr>
          <w:rFonts w:hint="eastAsia"/>
        </w:rPr>
      </w:pPr>
    </w:p>
    <w:p w:rsidR="00F96E06" w:rsidRDefault="00F96E06">
      <w:pPr>
        <w:rPr>
          <w:rFonts w:hint="eastAsia"/>
        </w:rPr>
      </w:pPr>
    </w:p>
    <w:p w:rsidR="00F96E06" w:rsidRDefault="00F96E06">
      <w:pPr>
        <w:rPr>
          <w:rFonts w:hint="eastAsia"/>
        </w:rPr>
      </w:pPr>
    </w:p>
    <w:p w:rsidR="00F96E06" w:rsidRDefault="00F96E06">
      <w:pPr>
        <w:rPr>
          <w:rFonts w:hint="eastAsia"/>
        </w:rPr>
      </w:pPr>
    </w:p>
    <w:p w:rsidR="00F96E06" w:rsidRDefault="00F96E06">
      <w:pPr>
        <w:rPr>
          <w:rFonts w:hint="eastAsia"/>
        </w:rPr>
      </w:pPr>
    </w:p>
    <w:p w:rsidR="00F96E06" w:rsidRDefault="00F96E06">
      <w:pPr>
        <w:rPr>
          <w:rFonts w:hint="eastAsia"/>
        </w:rPr>
      </w:pPr>
    </w:p>
    <w:p w:rsidR="00F96E06" w:rsidRDefault="00F96E06">
      <w:pPr>
        <w:rPr>
          <w:rFonts w:hint="eastAsia"/>
        </w:rPr>
      </w:pPr>
    </w:p>
    <w:p w:rsidR="00970BBC" w:rsidRDefault="00970BBC" w:rsidP="00D51D90">
      <w:pPr>
        <w:pStyle w:val="ac"/>
        <w:rPr>
          <w:rFonts w:ascii="黑体"/>
          <w:sz w:val="48"/>
          <w:szCs w:val="48"/>
        </w:rPr>
      </w:pPr>
      <w:r w:rsidRPr="00970BBC">
        <w:rPr>
          <w:rFonts w:ascii="黑体"/>
          <w:sz w:val="48"/>
          <w:szCs w:val="48"/>
        </w:rPr>
        <w:t>企业内部培训管理系统</w:t>
      </w:r>
    </w:p>
    <w:p w:rsidR="00F96E06" w:rsidRDefault="00EF6B57" w:rsidP="00D51D90">
      <w:pPr>
        <w:pStyle w:val="ac"/>
        <w:rPr>
          <w:rFonts w:hint="eastAsia"/>
        </w:rPr>
      </w:pPr>
      <w:r>
        <w:rPr>
          <w:rFonts w:hint="eastAsia"/>
        </w:rPr>
        <w:t>系统</w:t>
      </w:r>
      <w:r w:rsidR="005A2721">
        <w:rPr>
          <w:rFonts w:hint="eastAsia"/>
        </w:rPr>
        <w:t>需求分析</w:t>
      </w:r>
      <w:r w:rsidR="00C52646">
        <w:rPr>
          <w:rFonts w:hint="eastAsia"/>
        </w:rPr>
        <w:t>文档</w:t>
      </w:r>
    </w:p>
    <w:p w:rsidR="00F96E06" w:rsidRDefault="00F96E06">
      <w:pPr>
        <w:pStyle w:val="ac"/>
        <w:rPr>
          <w:rFonts w:hint="eastAsia"/>
        </w:rPr>
      </w:pPr>
    </w:p>
    <w:p w:rsidR="00D51D90" w:rsidRDefault="00D51D90" w:rsidP="00C52646">
      <w:pPr>
        <w:pStyle w:val="ac"/>
        <w:rPr>
          <w:rFonts w:hint="eastAsia"/>
        </w:rPr>
      </w:pPr>
    </w:p>
    <w:p w:rsidR="00F96E06" w:rsidRDefault="00AF3E45" w:rsidP="00C52646">
      <w:pPr>
        <w:pStyle w:val="ac"/>
        <w:rPr>
          <w:rFonts w:hint="eastAsia"/>
        </w:rPr>
      </w:pPr>
      <w:r w:rsidRPr="00AF3E45">
        <w:rPr>
          <w:bCs/>
        </w:rPr>
        <w:t>2453198</w:t>
      </w:r>
      <w:r w:rsidR="00C52646">
        <w:rPr>
          <w:rFonts w:hint="eastAsia"/>
        </w:rPr>
        <w:t xml:space="preserve"> </w:t>
      </w:r>
      <w:r w:rsidRPr="00AF3E45">
        <w:rPr>
          <w:bCs/>
        </w:rPr>
        <w:t>黄茁宇</w:t>
      </w:r>
      <w:r w:rsidR="00C52646">
        <w:rPr>
          <w:rFonts w:hint="eastAsia"/>
        </w:rPr>
        <w:t xml:space="preserve"> </w:t>
      </w:r>
    </w:p>
    <w:p w:rsidR="00F96E06" w:rsidRDefault="00AF3E45" w:rsidP="00C52646">
      <w:pPr>
        <w:pStyle w:val="ac"/>
        <w:rPr>
          <w:rFonts w:hint="eastAsia"/>
        </w:rPr>
      </w:pPr>
      <w:r w:rsidRPr="00AF3E45">
        <w:rPr>
          <w:bCs/>
        </w:rPr>
        <w:t>2350439</w:t>
      </w:r>
      <w:r w:rsidR="00C52646">
        <w:rPr>
          <w:rFonts w:hint="eastAsia"/>
        </w:rPr>
        <w:t xml:space="preserve"> </w:t>
      </w:r>
      <w:r w:rsidRPr="00AF3E45">
        <w:rPr>
          <w:bCs/>
        </w:rPr>
        <w:t>钮培源</w:t>
      </w:r>
    </w:p>
    <w:p w:rsidR="00F96E06" w:rsidRDefault="00AF3E45" w:rsidP="00C52646">
      <w:pPr>
        <w:pStyle w:val="ac"/>
        <w:rPr>
          <w:rFonts w:hint="eastAsia"/>
        </w:rPr>
      </w:pPr>
      <w:r w:rsidRPr="00AF3E45">
        <w:rPr>
          <w:bCs/>
        </w:rPr>
        <w:t>2451491</w:t>
      </w:r>
      <w:r w:rsidR="00C52646">
        <w:rPr>
          <w:rFonts w:hint="eastAsia"/>
        </w:rPr>
        <w:t xml:space="preserve"> </w:t>
      </w:r>
      <w:r w:rsidRPr="00AF3E45">
        <w:rPr>
          <w:bCs/>
        </w:rPr>
        <w:t>王天宇</w:t>
      </w:r>
    </w:p>
    <w:p w:rsidR="00F96E06" w:rsidRDefault="00AF3E45" w:rsidP="00C52646">
      <w:pPr>
        <w:pStyle w:val="ac"/>
        <w:rPr>
          <w:rFonts w:hint="eastAsia"/>
        </w:rPr>
      </w:pPr>
      <w:r w:rsidRPr="00AF3E45">
        <w:rPr>
          <w:bCs/>
        </w:rPr>
        <w:t>2453202</w:t>
      </w:r>
      <w:r w:rsidR="00C52646">
        <w:rPr>
          <w:rFonts w:hint="eastAsia"/>
        </w:rPr>
        <w:t xml:space="preserve"> </w:t>
      </w:r>
      <w:r w:rsidRPr="00AF3E45">
        <w:rPr>
          <w:bCs/>
        </w:rPr>
        <w:t>李司翰</w:t>
      </w:r>
    </w:p>
    <w:p w:rsidR="00F96E06" w:rsidRDefault="00AF3E45" w:rsidP="00C52646">
      <w:pPr>
        <w:pStyle w:val="ac"/>
        <w:rPr>
          <w:rFonts w:hint="eastAsia"/>
        </w:rPr>
      </w:pPr>
      <w:r w:rsidRPr="00AF3E45">
        <w:rPr>
          <w:bCs/>
        </w:rPr>
        <w:t>2453204</w:t>
      </w:r>
      <w:r w:rsidR="00C52646">
        <w:rPr>
          <w:rFonts w:hint="eastAsia"/>
        </w:rPr>
        <w:t xml:space="preserve"> </w:t>
      </w:r>
      <w:r w:rsidRPr="00AF3E45">
        <w:rPr>
          <w:bCs/>
        </w:rPr>
        <w:t>苏黄罡</w:t>
      </w:r>
    </w:p>
    <w:p w:rsidR="00F96E06" w:rsidRDefault="00AF3E45" w:rsidP="00C52646">
      <w:pPr>
        <w:pStyle w:val="ac"/>
        <w:rPr>
          <w:rFonts w:hint="eastAsia"/>
        </w:rPr>
      </w:pPr>
      <w:r w:rsidRPr="00AF3E45">
        <w:rPr>
          <w:bCs/>
        </w:rPr>
        <w:t>2453273</w:t>
      </w:r>
      <w:r w:rsidR="00C52646">
        <w:rPr>
          <w:rFonts w:hint="eastAsia"/>
        </w:rPr>
        <w:t xml:space="preserve"> </w:t>
      </w:r>
      <w:r w:rsidRPr="00AF3E45">
        <w:rPr>
          <w:bCs/>
        </w:rPr>
        <w:t>彭</w:t>
      </w:r>
      <w:r w:rsidRPr="00AF3E45">
        <w:rPr>
          <w:bCs/>
        </w:rPr>
        <w:t xml:space="preserve">  </w:t>
      </w:r>
      <w:r w:rsidRPr="00AF3E45">
        <w:rPr>
          <w:bCs/>
        </w:rPr>
        <w:t>浩</w:t>
      </w:r>
    </w:p>
    <w:p w:rsidR="00F96E06" w:rsidRDefault="00AF3E45" w:rsidP="00C52646">
      <w:pPr>
        <w:pStyle w:val="ac"/>
        <w:rPr>
          <w:rFonts w:hint="eastAsia"/>
        </w:rPr>
      </w:pPr>
      <w:r w:rsidRPr="00AF3E45">
        <w:rPr>
          <w:bCs/>
        </w:rPr>
        <w:t>2454301</w:t>
      </w:r>
      <w:r w:rsidR="00C52646">
        <w:rPr>
          <w:rFonts w:hint="eastAsia"/>
        </w:rPr>
        <w:t xml:space="preserve"> </w:t>
      </w:r>
      <w:r w:rsidRPr="00AF3E45">
        <w:rPr>
          <w:bCs/>
        </w:rPr>
        <w:t>朱林瀚</w:t>
      </w:r>
    </w:p>
    <w:p w:rsidR="00F96E06" w:rsidRDefault="00AF3E45" w:rsidP="00C52646">
      <w:pPr>
        <w:pStyle w:val="ac"/>
        <w:rPr>
          <w:rFonts w:hint="eastAsia"/>
        </w:rPr>
      </w:pPr>
      <w:r w:rsidRPr="00AF3E45">
        <w:rPr>
          <w:bCs/>
        </w:rPr>
        <w:t>2454337</w:t>
      </w:r>
      <w:r w:rsidR="00C52646">
        <w:rPr>
          <w:rFonts w:hint="eastAsia"/>
        </w:rPr>
        <w:t xml:space="preserve"> </w:t>
      </w:r>
      <w:r w:rsidRPr="00AF3E45">
        <w:rPr>
          <w:bCs/>
        </w:rPr>
        <w:t>李君硕</w:t>
      </w:r>
    </w:p>
    <w:p w:rsidR="00FF1F6D" w:rsidRDefault="00AF3E45" w:rsidP="00FF1F6D">
      <w:pPr>
        <w:pStyle w:val="ac"/>
        <w:rPr>
          <w:rFonts w:hint="eastAsia"/>
        </w:rPr>
      </w:pPr>
      <w:r w:rsidRPr="00AF3E45">
        <w:rPr>
          <w:bCs/>
        </w:rPr>
        <w:t>2454342</w:t>
      </w:r>
      <w:r w:rsidR="00FF1F6D">
        <w:rPr>
          <w:rFonts w:hint="eastAsia"/>
        </w:rPr>
        <w:t xml:space="preserve"> </w:t>
      </w:r>
      <w:r w:rsidRPr="00AF3E45">
        <w:rPr>
          <w:bCs/>
        </w:rPr>
        <w:t>刘昊诺</w:t>
      </w:r>
    </w:p>
    <w:p w:rsidR="00FF1F6D" w:rsidRDefault="00AF3E45" w:rsidP="00FF1F6D">
      <w:pPr>
        <w:pStyle w:val="ac"/>
        <w:rPr>
          <w:rFonts w:hint="eastAsia"/>
        </w:rPr>
      </w:pPr>
      <w:r w:rsidRPr="00AF3E45">
        <w:rPr>
          <w:bCs/>
        </w:rPr>
        <w:t>2454361</w:t>
      </w:r>
      <w:r w:rsidR="00FF1F6D">
        <w:rPr>
          <w:rFonts w:hint="eastAsia"/>
        </w:rPr>
        <w:t xml:space="preserve"> </w:t>
      </w:r>
      <w:r w:rsidRPr="00AF3E45">
        <w:rPr>
          <w:bCs/>
        </w:rPr>
        <w:t>李</w:t>
      </w:r>
      <w:r w:rsidRPr="00AF3E45">
        <w:rPr>
          <w:bCs/>
        </w:rPr>
        <w:t xml:space="preserve">  </w:t>
      </w:r>
      <w:r w:rsidRPr="00AF3E45">
        <w:rPr>
          <w:bCs/>
        </w:rPr>
        <w:t>桐</w:t>
      </w:r>
    </w:p>
    <w:p w:rsidR="00F96E06" w:rsidRDefault="00F96E06">
      <w:pPr>
        <w:pStyle w:val="a5"/>
        <w:ind w:firstLine="420"/>
        <w:rPr>
          <w:rFonts w:hint="eastAsia"/>
        </w:rPr>
      </w:pPr>
    </w:p>
    <w:p w:rsidR="00F96E06" w:rsidRDefault="00F96E06">
      <w:pPr>
        <w:pStyle w:val="ac"/>
        <w:rPr>
          <w:rFonts w:hint="eastAsia"/>
        </w:rPr>
      </w:pPr>
    </w:p>
    <w:p w:rsidR="00F96E06" w:rsidRDefault="00F96E06">
      <w:pPr>
        <w:pStyle w:val="a5"/>
        <w:ind w:firstLine="420"/>
        <w:rPr>
          <w:rFonts w:hint="eastAsia"/>
        </w:rPr>
      </w:pPr>
    </w:p>
    <w:p w:rsidR="00F96E06" w:rsidRDefault="00F96E06">
      <w:pPr>
        <w:pStyle w:val="a5"/>
        <w:ind w:firstLineChars="0" w:firstLine="0"/>
        <w:sectPr w:rsidR="00F96E06">
          <w:headerReference w:type="default" r:id="rId8"/>
          <w:footerReference w:type="default" r:id="rId9"/>
          <w:pgSz w:w="11906" w:h="16838"/>
          <w:pgMar w:top="1134" w:right="1134" w:bottom="851" w:left="1418" w:header="851" w:footer="851" w:gutter="0"/>
          <w:pgNumType w:fmt="upperRoman" w:start="1"/>
          <w:cols w:space="425"/>
          <w:docGrid w:type="lines" w:linePitch="312"/>
        </w:sectPr>
      </w:pPr>
    </w:p>
    <w:p w:rsidR="00EA3985" w:rsidRDefault="00F96E06" w:rsidP="00EA3985">
      <w:pPr>
        <w:pStyle w:val="ac"/>
        <w:rPr>
          <w:rFonts w:hint="eastAsia"/>
        </w:rPr>
      </w:pPr>
      <w:r>
        <w:rPr>
          <w:rFonts w:hint="eastAsia"/>
        </w:rPr>
        <w:lastRenderedPageBreak/>
        <w:t>目</w:t>
      </w:r>
      <w:r>
        <w:rPr>
          <w:rFonts w:hint="eastAsia"/>
        </w:rPr>
        <w:t xml:space="preserve">  </w:t>
      </w:r>
      <w:r>
        <w:rPr>
          <w:rFonts w:hint="eastAsia"/>
        </w:rPr>
        <w:t>录</w:t>
      </w:r>
    </w:p>
    <w:p w:rsidR="00EA3985" w:rsidRPr="00EA3985" w:rsidRDefault="00EA3985">
      <w:pPr>
        <w:pStyle w:val="TOC1"/>
        <w:rPr>
          <w:rFonts w:ascii="DengXian" w:eastAsia="DengXian" w:hAnsi="DengXian" w:hint="eastAsia"/>
          <w:b w:val="0"/>
          <w:bCs w:val="0"/>
          <w:caps w:val="0"/>
          <w:noProof/>
          <w:kern w:val="2"/>
          <w:sz w:val="22"/>
          <w:szCs w:val="24"/>
        </w:rPr>
      </w:pPr>
      <w:r>
        <w:fldChar w:fldCharType="begin"/>
      </w:r>
      <w:r>
        <w:instrText xml:space="preserve"> TOC \o "1-3" \h \z \u </w:instrText>
      </w:r>
      <w:r>
        <w:rPr>
          <w:rFonts w:hint="eastAsia"/>
        </w:rPr>
        <w:fldChar w:fldCharType="separate"/>
      </w:r>
      <w:hyperlink w:anchor="_Toc239966644" w:history="1">
        <w:r w:rsidRPr="005713B8">
          <w:rPr>
            <w:rStyle w:val="af"/>
            <w:rFonts w:ascii="Arial" w:eastAsia="黑体" w:hAnsi="Arial"/>
            <w:noProof/>
          </w:rPr>
          <w:t>1.</w:t>
        </w:r>
        <w:r w:rsidRPr="00EA3985">
          <w:rPr>
            <w:rFonts w:ascii="DengXian" w:eastAsia="DengXian" w:hAnsi="DengXian" w:hint="eastAsia"/>
            <w:b w:val="0"/>
            <w:bCs w:val="0"/>
            <w:caps w:val="0"/>
            <w:noProof/>
            <w:kern w:val="2"/>
            <w:sz w:val="22"/>
            <w:szCs w:val="24"/>
          </w:rPr>
          <w:tab/>
        </w:r>
        <w:r w:rsidRPr="005713B8">
          <w:rPr>
            <w:rStyle w:val="af"/>
            <w:noProof/>
          </w:rPr>
          <w:t>企业内部培训管理系统需求概述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_Toc239966644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rsidR="00EA3985" w:rsidRPr="00EA3985" w:rsidRDefault="00EA3985">
      <w:pPr>
        <w:pStyle w:val="TOC2"/>
        <w:tabs>
          <w:tab w:val="left" w:pos="720"/>
          <w:tab w:val="right" w:leader="dot" w:pos="9344"/>
        </w:tabs>
        <w:rPr>
          <w:rFonts w:ascii="DengXian" w:eastAsia="DengXian" w:hAnsi="DengXian" w:hint="eastAsia"/>
          <w:smallCaps w:val="0"/>
          <w:noProof/>
          <w:kern w:val="2"/>
          <w:sz w:val="22"/>
          <w:szCs w:val="24"/>
        </w:rPr>
      </w:pPr>
      <w:hyperlink w:anchor="_Toc239966645" w:history="1">
        <w:r w:rsidRPr="005713B8">
          <w:rPr>
            <w:rStyle w:val="af"/>
            <w:rFonts w:eastAsia="黑体"/>
            <w:noProof/>
          </w:rPr>
          <w:t>1.1</w:t>
        </w:r>
        <w:r w:rsidRPr="00EA3985">
          <w:rPr>
            <w:rFonts w:ascii="DengXian" w:eastAsia="DengXian" w:hAnsi="DengXian" w:hint="eastAsia"/>
            <w:smallCaps w:val="0"/>
            <w:noProof/>
            <w:kern w:val="2"/>
            <w:sz w:val="22"/>
            <w:szCs w:val="24"/>
          </w:rPr>
          <w:tab/>
        </w:r>
        <w:r w:rsidRPr="005713B8">
          <w:rPr>
            <w:rStyle w:val="af"/>
            <w:noProof/>
          </w:rPr>
          <w:t>系统功能性需求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_Toc239966645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rsidR="00EA3985" w:rsidRPr="00EA3985" w:rsidRDefault="00EA3985">
      <w:pPr>
        <w:pStyle w:val="TOC2"/>
        <w:tabs>
          <w:tab w:val="left" w:pos="720"/>
          <w:tab w:val="right" w:leader="dot" w:pos="9344"/>
        </w:tabs>
        <w:rPr>
          <w:rFonts w:ascii="DengXian" w:eastAsia="DengXian" w:hAnsi="DengXian" w:hint="eastAsia"/>
          <w:smallCaps w:val="0"/>
          <w:noProof/>
          <w:kern w:val="2"/>
          <w:sz w:val="22"/>
          <w:szCs w:val="24"/>
        </w:rPr>
      </w:pPr>
      <w:hyperlink w:anchor="_Toc239966646" w:history="1">
        <w:r w:rsidRPr="005713B8">
          <w:rPr>
            <w:rStyle w:val="af"/>
            <w:rFonts w:eastAsia="黑体"/>
            <w:noProof/>
          </w:rPr>
          <w:t>1.2</w:t>
        </w:r>
        <w:r w:rsidRPr="00EA3985">
          <w:rPr>
            <w:rFonts w:ascii="DengXian" w:eastAsia="DengXian" w:hAnsi="DengXian" w:hint="eastAsia"/>
            <w:smallCaps w:val="0"/>
            <w:noProof/>
            <w:kern w:val="2"/>
            <w:sz w:val="22"/>
            <w:szCs w:val="24"/>
          </w:rPr>
          <w:tab/>
        </w:r>
        <w:r w:rsidRPr="005713B8">
          <w:rPr>
            <w:rStyle w:val="af"/>
            <w:noProof/>
          </w:rPr>
          <w:t>系统非功能性需求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_Toc239966646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rsidR="00EA3985" w:rsidRPr="00EA3985" w:rsidRDefault="00EA3985">
      <w:pPr>
        <w:pStyle w:val="TOC2"/>
        <w:tabs>
          <w:tab w:val="left" w:pos="720"/>
          <w:tab w:val="right" w:leader="dot" w:pos="9344"/>
        </w:tabs>
        <w:rPr>
          <w:rFonts w:ascii="DengXian" w:eastAsia="DengXian" w:hAnsi="DengXian" w:hint="eastAsia"/>
          <w:smallCaps w:val="0"/>
          <w:noProof/>
          <w:kern w:val="2"/>
          <w:sz w:val="22"/>
          <w:szCs w:val="24"/>
        </w:rPr>
      </w:pPr>
      <w:hyperlink w:anchor="_Toc239966647" w:history="1">
        <w:r w:rsidRPr="005713B8">
          <w:rPr>
            <w:rStyle w:val="af"/>
            <w:rFonts w:eastAsia="黑体"/>
            <w:noProof/>
          </w:rPr>
          <w:t>1.3</w:t>
        </w:r>
        <w:r w:rsidRPr="00EA3985">
          <w:rPr>
            <w:rFonts w:ascii="DengXian" w:eastAsia="DengXian" w:hAnsi="DengXian" w:hint="eastAsia"/>
            <w:smallCaps w:val="0"/>
            <w:noProof/>
            <w:kern w:val="2"/>
            <w:sz w:val="22"/>
            <w:szCs w:val="24"/>
          </w:rPr>
          <w:tab/>
        </w:r>
        <w:r w:rsidRPr="005713B8">
          <w:rPr>
            <w:rStyle w:val="af"/>
            <w:noProof/>
          </w:rPr>
          <w:t>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_Toc239966647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rsidR="00EA3985" w:rsidRPr="00EA3985" w:rsidRDefault="00EA3985">
      <w:pPr>
        <w:pStyle w:val="TOC1"/>
        <w:rPr>
          <w:rFonts w:ascii="DengXian" w:eastAsia="DengXian" w:hAnsi="DengXian" w:hint="eastAsia"/>
          <w:b w:val="0"/>
          <w:bCs w:val="0"/>
          <w:caps w:val="0"/>
          <w:noProof/>
          <w:kern w:val="2"/>
          <w:sz w:val="22"/>
          <w:szCs w:val="24"/>
        </w:rPr>
      </w:pPr>
      <w:hyperlink w:anchor="_Toc239966648" w:history="1">
        <w:r w:rsidRPr="005713B8">
          <w:rPr>
            <w:rStyle w:val="af"/>
            <w:rFonts w:ascii="Arial" w:eastAsia="黑体" w:hAnsi="Arial"/>
            <w:noProof/>
          </w:rPr>
          <w:t>2.</w:t>
        </w:r>
        <w:r w:rsidRPr="00EA3985">
          <w:rPr>
            <w:rFonts w:ascii="DengXian" w:eastAsia="DengXian" w:hAnsi="DengXian" w:hint="eastAsia"/>
            <w:b w:val="0"/>
            <w:bCs w:val="0"/>
            <w:caps w:val="0"/>
            <w:noProof/>
            <w:kern w:val="2"/>
            <w:sz w:val="22"/>
            <w:szCs w:val="24"/>
          </w:rPr>
          <w:tab/>
        </w:r>
        <w:r w:rsidRPr="005713B8">
          <w:rPr>
            <w:rStyle w:val="af"/>
            <w:noProof/>
          </w:rPr>
          <w:t>企业内部培训管理系统需求分析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_Toc239966648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EA3985" w:rsidRPr="00EA3985" w:rsidRDefault="00EA3985">
      <w:pPr>
        <w:pStyle w:val="TOC2"/>
        <w:tabs>
          <w:tab w:val="left" w:pos="720"/>
          <w:tab w:val="right" w:leader="dot" w:pos="9344"/>
        </w:tabs>
        <w:rPr>
          <w:rFonts w:ascii="DengXian" w:eastAsia="DengXian" w:hAnsi="DengXian" w:hint="eastAsia"/>
          <w:smallCaps w:val="0"/>
          <w:noProof/>
          <w:kern w:val="2"/>
          <w:sz w:val="22"/>
          <w:szCs w:val="24"/>
        </w:rPr>
      </w:pPr>
      <w:hyperlink w:anchor="_Toc239966649" w:history="1">
        <w:r w:rsidRPr="005713B8">
          <w:rPr>
            <w:rStyle w:val="af"/>
            <w:rFonts w:eastAsia="黑体"/>
            <w:noProof/>
          </w:rPr>
          <w:t>2.1</w:t>
        </w:r>
        <w:r w:rsidRPr="00EA3985">
          <w:rPr>
            <w:rFonts w:ascii="DengXian" w:eastAsia="DengXian" w:hAnsi="DengXian" w:hint="eastAsia"/>
            <w:smallCaps w:val="0"/>
            <w:noProof/>
            <w:kern w:val="2"/>
            <w:sz w:val="22"/>
            <w:szCs w:val="24"/>
          </w:rPr>
          <w:tab/>
        </w:r>
        <w:r w:rsidRPr="005713B8">
          <w:rPr>
            <w:rStyle w:val="af"/>
            <w:noProof/>
          </w:rPr>
          <w:t>企业内部培训管理系统总体用例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_Toc239966649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EA3985" w:rsidRPr="00EA3985" w:rsidRDefault="00EA3985">
      <w:pPr>
        <w:pStyle w:val="TOC2"/>
        <w:tabs>
          <w:tab w:val="left" w:pos="720"/>
          <w:tab w:val="right" w:leader="dot" w:pos="9344"/>
        </w:tabs>
        <w:rPr>
          <w:rFonts w:ascii="DengXian" w:eastAsia="DengXian" w:hAnsi="DengXian" w:hint="eastAsia"/>
          <w:smallCaps w:val="0"/>
          <w:noProof/>
          <w:kern w:val="2"/>
          <w:sz w:val="22"/>
          <w:szCs w:val="24"/>
        </w:rPr>
      </w:pPr>
      <w:hyperlink w:anchor="_Toc239966650" w:history="1">
        <w:r w:rsidRPr="005713B8">
          <w:rPr>
            <w:rStyle w:val="af"/>
            <w:rFonts w:eastAsia="黑体"/>
            <w:noProof/>
          </w:rPr>
          <w:t>2.2</w:t>
        </w:r>
        <w:r w:rsidRPr="00EA3985">
          <w:rPr>
            <w:rFonts w:ascii="DengXian" w:eastAsia="DengXian" w:hAnsi="DengXian" w:hint="eastAsia"/>
            <w:smallCaps w:val="0"/>
            <w:noProof/>
            <w:kern w:val="2"/>
            <w:sz w:val="22"/>
            <w:szCs w:val="24"/>
          </w:rPr>
          <w:tab/>
        </w:r>
        <w:r w:rsidRPr="005713B8">
          <w:rPr>
            <w:rStyle w:val="af"/>
            <w:noProof/>
          </w:rPr>
          <w:t>组织与培训基础用例需求分析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_Toc239966650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EA3985" w:rsidRPr="00EA3985" w:rsidRDefault="00EA3985">
      <w:pPr>
        <w:pStyle w:val="TOC2"/>
        <w:tabs>
          <w:tab w:val="left" w:pos="720"/>
          <w:tab w:val="right" w:leader="dot" w:pos="9344"/>
        </w:tabs>
        <w:rPr>
          <w:rFonts w:ascii="DengXian" w:eastAsia="DengXian" w:hAnsi="DengXian" w:hint="eastAsia"/>
          <w:smallCaps w:val="0"/>
          <w:noProof/>
          <w:kern w:val="2"/>
          <w:sz w:val="22"/>
          <w:szCs w:val="24"/>
        </w:rPr>
      </w:pPr>
      <w:hyperlink w:anchor="_Toc239966651" w:history="1">
        <w:r w:rsidRPr="005713B8">
          <w:rPr>
            <w:rStyle w:val="af"/>
            <w:rFonts w:eastAsia="黑体"/>
            <w:noProof/>
          </w:rPr>
          <w:t>2.3</w:t>
        </w:r>
        <w:r w:rsidRPr="00EA3985">
          <w:rPr>
            <w:rFonts w:ascii="DengXian" w:eastAsia="DengXian" w:hAnsi="DengXian" w:hint="eastAsia"/>
            <w:smallCaps w:val="0"/>
            <w:noProof/>
            <w:kern w:val="2"/>
            <w:sz w:val="22"/>
            <w:szCs w:val="24"/>
          </w:rPr>
          <w:tab/>
        </w:r>
        <w:r w:rsidRPr="005713B8">
          <w:rPr>
            <w:rStyle w:val="af"/>
            <w:noProof/>
          </w:rPr>
          <w:t>需求与报名用例需求分析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_Toc239966651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EA3985" w:rsidRPr="00EA3985" w:rsidRDefault="00EA3985">
      <w:pPr>
        <w:pStyle w:val="TOC2"/>
        <w:tabs>
          <w:tab w:val="left" w:pos="720"/>
          <w:tab w:val="right" w:leader="dot" w:pos="9344"/>
        </w:tabs>
        <w:rPr>
          <w:rFonts w:ascii="DengXian" w:eastAsia="DengXian" w:hAnsi="DengXian" w:hint="eastAsia"/>
          <w:smallCaps w:val="0"/>
          <w:noProof/>
          <w:kern w:val="2"/>
          <w:sz w:val="22"/>
          <w:szCs w:val="24"/>
        </w:rPr>
      </w:pPr>
      <w:hyperlink w:anchor="_Toc239966652" w:history="1">
        <w:r w:rsidRPr="005713B8">
          <w:rPr>
            <w:rStyle w:val="af"/>
            <w:rFonts w:eastAsia="黑体"/>
            <w:noProof/>
          </w:rPr>
          <w:t>2.4</w:t>
        </w:r>
        <w:r w:rsidRPr="00EA3985">
          <w:rPr>
            <w:rFonts w:ascii="DengXian" w:eastAsia="DengXian" w:hAnsi="DengXian" w:hint="eastAsia"/>
            <w:smallCaps w:val="0"/>
            <w:noProof/>
            <w:kern w:val="2"/>
            <w:sz w:val="22"/>
            <w:szCs w:val="24"/>
          </w:rPr>
          <w:tab/>
        </w:r>
        <w:r w:rsidRPr="005713B8">
          <w:rPr>
            <w:rStyle w:val="af"/>
            <w:noProof/>
          </w:rPr>
          <w:t>培训执行与成果用例需求分析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_Toc239966652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EA3985" w:rsidRPr="00EA3985" w:rsidRDefault="00EA3985">
      <w:pPr>
        <w:pStyle w:val="TOC1"/>
        <w:tabs>
          <w:tab w:val="left" w:pos="960"/>
        </w:tabs>
        <w:rPr>
          <w:rFonts w:ascii="DengXian" w:eastAsia="DengXian" w:hAnsi="DengXian" w:hint="eastAsia"/>
          <w:b w:val="0"/>
          <w:bCs w:val="0"/>
          <w:caps w:val="0"/>
          <w:noProof/>
          <w:kern w:val="2"/>
          <w:sz w:val="22"/>
          <w:szCs w:val="24"/>
        </w:rPr>
      </w:pPr>
      <w:hyperlink w:anchor="_Toc239966653" w:history="1">
        <w:r w:rsidRPr="005713B8">
          <w:rPr>
            <w:rStyle w:val="af"/>
            <w:rFonts w:ascii="Arial" w:eastAsia="黑体" w:hAnsi="Arial"/>
            <w:noProof/>
          </w:rPr>
          <w:t>附录</w:t>
        </w:r>
        <w:r w:rsidRPr="005713B8">
          <w:rPr>
            <w:rStyle w:val="af"/>
            <w:rFonts w:ascii="Arial" w:eastAsia="黑体" w:hAnsi="Arial"/>
            <w:noProof/>
          </w:rPr>
          <w:t>A.</w:t>
        </w:r>
        <w:r w:rsidRPr="00EA3985">
          <w:rPr>
            <w:rFonts w:ascii="DengXian" w:eastAsia="DengXian" w:hAnsi="DengXian" w:hint="eastAsia"/>
            <w:b w:val="0"/>
            <w:bCs w:val="0"/>
            <w:caps w:val="0"/>
            <w:noProof/>
            <w:kern w:val="2"/>
            <w:sz w:val="22"/>
            <w:szCs w:val="24"/>
          </w:rPr>
          <w:tab/>
        </w:r>
        <w:r w:rsidRPr="005713B8">
          <w:rPr>
            <w:rStyle w:val="af"/>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_Toc239966653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EA3985" w:rsidRDefault="00EA3985">
      <w:pPr>
        <w:rPr>
          <w:rFonts w:hint="eastAsia"/>
        </w:rPr>
      </w:pPr>
      <w:r>
        <w:rPr>
          <w:b/>
          <w:bCs/>
          <w:lang w:val="zh-CN"/>
        </w:rPr>
        <w:fldChar w:fldCharType="end"/>
      </w:r>
    </w:p>
    <w:p w:rsidR="00E840B5" w:rsidRDefault="00E840B5">
      <w:pPr>
        <w:pStyle w:val="a5"/>
        <w:ind w:firstLineChars="0" w:firstLine="0"/>
        <w:rPr>
          <w:rFonts w:hint="eastAsia"/>
        </w:rPr>
        <w:sectPr w:rsidR="00E840B5">
          <w:footerReference w:type="default" r:id="rId10"/>
          <w:pgSz w:w="11906" w:h="16838"/>
          <w:pgMar w:top="1134" w:right="1134" w:bottom="851" w:left="1418" w:header="851" w:footer="851" w:gutter="0"/>
          <w:pgNumType w:fmt="upperRoman" w:start="1"/>
          <w:cols w:space="425"/>
          <w:docGrid w:type="lines" w:linePitch="312"/>
        </w:sectPr>
      </w:pPr>
    </w:p>
    <w:p w:rsidR="00F96E06" w:rsidRDefault="00227A89" w:rsidP="007326E1">
      <w:pPr>
        <w:pStyle w:val="1"/>
        <w:rPr>
          <w:rFonts w:hint="eastAsia"/>
        </w:rPr>
      </w:pPr>
      <w:bookmarkStart w:id="0" w:name="_Toc77074223"/>
      <w:bookmarkStart w:id="1" w:name="_Toc239966644"/>
      <w:r w:rsidRPr="00227A89">
        <w:lastRenderedPageBreak/>
        <w:t>企业内部培训管理系统</w:t>
      </w:r>
      <w:r w:rsidR="00B56C99">
        <w:rPr>
          <w:rFonts w:hint="eastAsia"/>
        </w:rPr>
        <w:t>需求</w:t>
      </w:r>
      <w:r w:rsidR="005A2721">
        <w:rPr>
          <w:rFonts w:hint="eastAsia"/>
        </w:rPr>
        <w:t>概述</w:t>
      </w:r>
      <w:bookmarkEnd w:id="0"/>
      <w:bookmarkEnd w:id="1"/>
    </w:p>
    <w:p w:rsidR="00B56C99" w:rsidRDefault="00227A89" w:rsidP="00B56C99">
      <w:pPr>
        <w:pStyle w:val="a5"/>
        <w:ind w:firstLine="420"/>
        <w:rPr>
          <w:rFonts w:hint="eastAsia"/>
        </w:rPr>
      </w:pPr>
      <w:r w:rsidRPr="00227A89">
        <w:t>企业内部培训管理系统旨在实现培训全流程的数字化管理，覆盖人员组织、培训资源、预算控制、需求申请、报名执行、效果评估与成果认证等环节。系统采用</w:t>
      </w:r>
      <w:r w:rsidRPr="00227A89">
        <w:t xml:space="preserve"> B/S </w:t>
      </w:r>
      <w:r w:rsidRPr="00227A89">
        <w:t>架构，后端使用</w:t>
      </w:r>
      <w:r w:rsidRPr="00227A89">
        <w:t xml:space="preserve"> C# </w:t>
      </w:r>
      <w:hyperlink r:id="rId11" w:tgtFrame="_blank" w:history="1">
        <w:r w:rsidRPr="00227A89">
          <w:rPr>
            <w:rStyle w:val="af"/>
          </w:rPr>
          <w:t>ASP.NET</w:t>
        </w:r>
      </w:hyperlink>
      <w:r w:rsidRPr="00227A89">
        <w:t> Core Web API</w:t>
      </w:r>
      <w:r w:rsidRPr="00227A89">
        <w:t>，数据库采用</w:t>
      </w:r>
      <w:r w:rsidRPr="00227A89">
        <w:t xml:space="preserve"> Oracle</w:t>
      </w:r>
      <w:r w:rsidRPr="00227A89">
        <w:t>，部署于云服务器，支持员工、部门主管、</w:t>
      </w:r>
      <w:r w:rsidRPr="00227A89">
        <w:t xml:space="preserve">HR </w:t>
      </w:r>
      <w:r w:rsidRPr="00227A89">
        <w:t>和管理员四类角色协同工作</w:t>
      </w:r>
      <w:r w:rsidR="00B56C99">
        <w:rPr>
          <w:rFonts w:hint="eastAsia"/>
        </w:rPr>
        <w:t>。</w:t>
      </w:r>
    </w:p>
    <w:p w:rsidR="00F96E06" w:rsidRDefault="00B56C99">
      <w:pPr>
        <w:pStyle w:val="2"/>
        <w:rPr>
          <w:rFonts w:hint="eastAsia"/>
        </w:rPr>
      </w:pPr>
      <w:bookmarkStart w:id="2" w:name="_Toc77074224"/>
      <w:bookmarkStart w:id="3" w:name="_Toc239966645"/>
      <w:r>
        <w:rPr>
          <w:rFonts w:hint="eastAsia"/>
        </w:rPr>
        <w:t>系统功能性需求</w:t>
      </w:r>
      <w:bookmarkEnd w:id="2"/>
      <w:bookmarkEnd w:id="3"/>
    </w:p>
    <w:p w:rsidR="00227A89" w:rsidRPr="00227A89" w:rsidRDefault="00227A89" w:rsidP="00227A89">
      <w:pPr>
        <w:pStyle w:val="a5"/>
        <w:ind w:firstLine="420"/>
      </w:pPr>
      <w:r w:rsidRPr="00227A89">
        <w:t>根据数据库设计文档，系统功能可归纳为三大模块：</w:t>
      </w:r>
    </w:p>
    <w:p w:rsidR="00227A89" w:rsidRPr="00227A89" w:rsidRDefault="00227A89" w:rsidP="00227A89">
      <w:pPr>
        <w:pStyle w:val="a5"/>
        <w:ind w:firstLine="428"/>
        <w:rPr>
          <w:b/>
          <w:bCs/>
        </w:rPr>
      </w:pPr>
      <w:r w:rsidRPr="00227A89">
        <w:rPr>
          <w:b/>
          <w:bCs/>
        </w:rPr>
        <w:t>（</w:t>
      </w:r>
      <w:r w:rsidRPr="00227A89">
        <w:rPr>
          <w:b/>
          <w:bCs/>
        </w:rPr>
        <w:t>1</w:t>
      </w:r>
      <w:r w:rsidRPr="00227A89">
        <w:rPr>
          <w:b/>
          <w:bCs/>
        </w:rPr>
        <w:t>）组织与培训基础模块</w:t>
      </w:r>
    </w:p>
    <w:p w:rsidR="00227A89" w:rsidRPr="00227A89" w:rsidRDefault="00227A89" w:rsidP="00227A89">
      <w:pPr>
        <w:pStyle w:val="a5"/>
        <w:ind w:firstLine="420"/>
      </w:pPr>
      <w:r w:rsidRPr="00227A89">
        <w:t>核心功能：维护企业人员组织信息、培训资源以及部门年度培训预算。</w:t>
      </w:r>
    </w:p>
    <w:p w:rsidR="00227A89" w:rsidRPr="00227A89" w:rsidRDefault="00227A89" w:rsidP="001418C1">
      <w:pPr>
        <w:pStyle w:val="a5"/>
        <w:numPr>
          <w:ilvl w:val="0"/>
          <w:numId w:val="4"/>
        </w:numPr>
        <w:ind w:firstLine="428"/>
      </w:pPr>
      <w:r w:rsidRPr="00227A89">
        <w:rPr>
          <w:b/>
          <w:bCs/>
        </w:rPr>
        <w:t>员工信息管理：</w:t>
      </w:r>
      <w:r w:rsidRPr="00227A89">
        <w:t>记录员工姓名、部门、职位、联系方式、入职日期、状态、登录名与密码等基础信息，作为培训参与主体。</w:t>
      </w:r>
    </w:p>
    <w:p w:rsidR="00227A89" w:rsidRPr="00227A89" w:rsidRDefault="00227A89" w:rsidP="001418C1">
      <w:pPr>
        <w:pStyle w:val="a5"/>
        <w:numPr>
          <w:ilvl w:val="0"/>
          <w:numId w:val="4"/>
        </w:numPr>
        <w:ind w:firstLine="428"/>
      </w:pPr>
      <w:r w:rsidRPr="00227A89">
        <w:rPr>
          <w:b/>
          <w:bCs/>
        </w:rPr>
        <w:t>部门培训预算管理：</w:t>
      </w:r>
      <w:r w:rsidRPr="00227A89">
        <w:t>按年度记录各部门的培训预算总额、已使用预算、剩余预算，用于课程经费控制。</w:t>
      </w:r>
    </w:p>
    <w:p w:rsidR="00227A89" w:rsidRPr="00227A89" w:rsidRDefault="00227A89" w:rsidP="001418C1">
      <w:pPr>
        <w:pStyle w:val="a5"/>
        <w:numPr>
          <w:ilvl w:val="0"/>
          <w:numId w:val="4"/>
        </w:numPr>
        <w:ind w:firstLine="428"/>
      </w:pPr>
      <w:r w:rsidRPr="00227A89">
        <w:rPr>
          <w:b/>
          <w:bCs/>
        </w:rPr>
        <w:t>讲师信息管理：</w:t>
      </w:r>
      <w:r w:rsidRPr="00227A89">
        <w:t>记录讲师姓名、职称、所属公司、星级评定（</w:t>
      </w:r>
      <w:r w:rsidRPr="00227A89">
        <w:t>1-5</w:t>
      </w:r>
      <w:r w:rsidRPr="00227A89">
        <w:t>级）、是否内部讲师，用于课程指派与评估。</w:t>
      </w:r>
    </w:p>
    <w:p w:rsidR="00227A89" w:rsidRPr="00227A89" w:rsidRDefault="00227A89" w:rsidP="001418C1">
      <w:pPr>
        <w:pStyle w:val="a5"/>
        <w:numPr>
          <w:ilvl w:val="0"/>
          <w:numId w:val="4"/>
        </w:numPr>
        <w:ind w:firstLine="428"/>
      </w:pPr>
      <w:r w:rsidRPr="00227A89">
        <w:rPr>
          <w:b/>
          <w:bCs/>
        </w:rPr>
        <w:t>培训课程管理：</w:t>
      </w:r>
      <w:r w:rsidRPr="00227A89">
        <w:t>记录课程名称、类型、学时、授课讲师、最大人数、上课时间与地点、课程状态、预算费用、训前</w:t>
      </w:r>
      <w:r w:rsidRPr="00227A89">
        <w:t>/</w:t>
      </w:r>
      <w:r w:rsidRPr="00227A89">
        <w:t>训后测试链接、课件链接等。</w:t>
      </w:r>
    </w:p>
    <w:p w:rsidR="00227A89" w:rsidRPr="00227A89" w:rsidRDefault="00227A89" w:rsidP="001418C1">
      <w:pPr>
        <w:pStyle w:val="a5"/>
        <w:numPr>
          <w:ilvl w:val="0"/>
          <w:numId w:val="4"/>
        </w:numPr>
        <w:ind w:firstLine="428"/>
      </w:pPr>
      <w:r w:rsidRPr="00227A89">
        <w:rPr>
          <w:b/>
          <w:bCs/>
        </w:rPr>
        <w:t>黑名单管理：</w:t>
      </w:r>
      <w:r w:rsidRPr="00227A89">
        <w:t>记录因缺勤等原因进入培训黑名单的员工及黑名单生效时间，限制其培训相关操作。</w:t>
      </w:r>
    </w:p>
    <w:p w:rsidR="00227A89" w:rsidRPr="00227A89" w:rsidRDefault="00227A89" w:rsidP="001418C1">
      <w:pPr>
        <w:pStyle w:val="a5"/>
        <w:numPr>
          <w:ilvl w:val="0"/>
          <w:numId w:val="4"/>
        </w:numPr>
        <w:ind w:firstLine="428"/>
      </w:pPr>
      <w:r w:rsidRPr="00227A89">
        <w:rPr>
          <w:b/>
          <w:bCs/>
        </w:rPr>
        <w:t>角色与权限管理：</w:t>
      </w:r>
      <w:r w:rsidRPr="00227A89">
        <w:t>通过角色表和用户角色关联表，实现员工与角色的多对多权限分配。</w:t>
      </w:r>
    </w:p>
    <w:p w:rsidR="00227A89" w:rsidRPr="00227A89" w:rsidRDefault="00227A89" w:rsidP="00227A89">
      <w:pPr>
        <w:pStyle w:val="a5"/>
        <w:ind w:firstLine="428"/>
        <w:rPr>
          <w:b/>
          <w:bCs/>
        </w:rPr>
      </w:pPr>
      <w:r w:rsidRPr="00227A89">
        <w:rPr>
          <w:b/>
          <w:bCs/>
        </w:rPr>
        <w:t>（</w:t>
      </w:r>
      <w:r w:rsidRPr="00227A89">
        <w:rPr>
          <w:b/>
          <w:bCs/>
        </w:rPr>
        <w:t>2</w:t>
      </w:r>
      <w:r w:rsidRPr="00227A89">
        <w:rPr>
          <w:b/>
          <w:bCs/>
        </w:rPr>
        <w:t>）需求与报名模块</w:t>
      </w:r>
    </w:p>
    <w:p w:rsidR="00227A89" w:rsidRPr="00227A89" w:rsidRDefault="00227A89" w:rsidP="00227A89">
      <w:pPr>
        <w:pStyle w:val="a5"/>
        <w:ind w:firstLine="420"/>
      </w:pPr>
      <w:r w:rsidRPr="00227A89">
        <w:t>核心功能：管理员工培训需求的提出、主管审批、</w:t>
      </w:r>
      <w:r w:rsidRPr="00227A89">
        <w:t>HR</w:t>
      </w:r>
      <w:r w:rsidRPr="00227A89">
        <w:t>备案，以及员工对具体课程报名与状态跟踪。</w:t>
      </w:r>
    </w:p>
    <w:p w:rsidR="00227A89" w:rsidRPr="00227A89" w:rsidRDefault="00227A89" w:rsidP="001418C1">
      <w:pPr>
        <w:pStyle w:val="a5"/>
        <w:numPr>
          <w:ilvl w:val="0"/>
          <w:numId w:val="5"/>
        </w:numPr>
        <w:ind w:firstLine="428"/>
      </w:pPr>
      <w:r w:rsidRPr="00227A89">
        <w:rPr>
          <w:b/>
          <w:bCs/>
        </w:rPr>
        <w:t>培训需求申请：</w:t>
      </w:r>
      <w:r w:rsidRPr="00227A89">
        <w:t>记录员工提出的培训需求（关联员工与期望课程）、申请理由、主管审批意见、</w:t>
      </w:r>
      <w:r w:rsidRPr="00227A89">
        <w:t>HR</w:t>
      </w:r>
      <w:r w:rsidRPr="00227A89">
        <w:t>备案结果。</w:t>
      </w:r>
    </w:p>
    <w:p w:rsidR="00227A89" w:rsidRPr="00227A89" w:rsidRDefault="00227A89" w:rsidP="001418C1">
      <w:pPr>
        <w:pStyle w:val="a5"/>
        <w:numPr>
          <w:ilvl w:val="0"/>
          <w:numId w:val="5"/>
        </w:numPr>
        <w:ind w:firstLine="428"/>
      </w:pPr>
      <w:r w:rsidRPr="00227A89">
        <w:rPr>
          <w:b/>
          <w:bCs/>
        </w:rPr>
        <w:t>培训报名：</w:t>
      </w:r>
      <w:r w:rsidRPr="00227A89">
        <w:t>记录员工对具体课程的报名信息，包括报名状态（已报名</w:t>
      </w:r>
      <w:r w:rsidRPr="00227A89">
        <w:t>/</w:t>
      </w:r>
      <w:r w:rsidRPr="00227A89">
        <w:t>已签到</w:t>
      </w:r>
      <w:r w:rsidRPr="00227A89">
        <w:t>/</w:t>
      </w:r>
      <w:r w:rsidRPr="00227A89">
        <w:t>缺勤</w:t>
      </w:r>
      <w:r w:rsidRPr="00227A89">
        <w:t>/</w:t>
      </w:r>
      <w:r w:rsidRPr="00227A89">
        <w:t>已完成）、签到时间、实际获得学时，用于学习进度与考勤管理。</w:t>
      </w:r>
    </w:p>
    <w:p w:rsidR="00227A89" w:rsidRPr="00227A89" w:rsidRDefault="00227A89" w:rsidP="00227A89">
      <w:pPr>
        <w:pStyle w:val="a5"/>
        <w:ind w:firstLine="428"/>
        <w:rPr>
          <w:b/>
          <w:bCs/>
        </w:rPr>
      </w:pPr>
      <w:r w:rsidRPr="00227A89">
        <w:rPr>
          <w:b/>
          <w:bCs/>
        </w:rPr>
        <w:t>（</w:t>
      </w:r>
      <w:r w:rsidRPr="00227A89">
        <w:rPr>
          <w:b/>
          <w:bCs/>
        </w:rPr>
        <w:t>3</w:t>
      </w:r>
      <w:r w:rsidRPr="00227A89">
        <w:rPr>
          <w:b/>
          <w:bCs/>
        </w:rPr>
        <w:t>）培训执行与成果模块</w:t>
      </w:r>
    </w:p>
    <w:p w:rsidR="00227A89" w:rsidRPr="00227A89" w:rsidRDefault="00227A89" w:rsidP="00227A89">
      <w:pPr>
        <w:pStyle w:val="a5"/>
        <w:ind w:firstLine="420"/>
      </w:pPr>
      <w:r w:rsidRPr="00227A89">
        <w:t>核心功能：记录培训现场执行情况，并对培训效果进行多维度评估。</w:t>
      </w:r>
    </w:p>
    <w:p w:rsidR="00227A89" w:rsidRPr="00227A89" w:rsidRDefault="00227A89" w:rsidP="001418C1">
      <w:pPr>
        <w:pStyle w:val="a5"/>
        <w:numPr>
          <w:ilvl w:val="0"/>
          <w:numId w:val="6"/>
        </w:numPr>
        <w:ind w:firstLine="428"/>
      </w:pPr>
      <w:r w:rsidRPr="00227A89">
        <w:rPr>
          <w:b/>
          <w:bCs/>
        </w:rPr>
        <w:lastRenderedPageBreak/>
        <w:t>培训签到记录：</w:t>
      </w:r>
      <w:r w:rsidRPr="00227A89">
        <w:t>记录每次签到的类型、具体时间、因迟到扣减的学时，作为学时核算依据。</w:t>
      </w:r>
    </w:p>
    <w:p w:rsidR="00227A89" w:rsidRPr="00227A89" w:rsidRDefault="00227A89" w:rsidP="001418C1">
      <w:pPr>
        <w:pStyle w:val="a5"/>
        <w:numPr>
          <w:ilvl w:val="0"/>
          <w:numId w:val="6"/>
        </w:numPr>
        <w:ind w:firstLine="428"/>
      </w:pPr>
      <w:r w:rsidRPr="00227A89">
        <w:rPr>
          <w:b/>
          <w:bCs/>
        </w:rPr>
        <w:t>讲师评分：</w:t>
      </w:r>
      <w:r w:rsidRPr="00227A89">
        <w:t>支持员工对讲师进行评分（</w:t>
      </w:r>
      <w:r w:rsidRPr="00227A89">
        <w:t>1-5</w:t>
      </w:r>
      <w:r w:rsidRPr="00227A89">
        <w:t>分）及文字评论，用于讲师质量评价。</w:t>
      </w:r>
    </w:p>
    <w:p w:rsidR="00227A89" w:rsidRPr="00227A89" w:rsidRDefault="00227A89" w:rsidP="001418C1">
      <w:pPr>
        <w:pStyle w:val="a5"/>
        <w:numPr>
          <w:ilvl w:val="0"/>
          <w:numId w:val="6"/>
        </w:numPr>
        <w:ind w:firstLine="428"/>
      </w:pPr>
      <w:r w:rsidRPr="00227A89">
        <w:rPr>
          <w:b/>
          <w:bCs/>
        </w:rPr>
        <w:t>培训效果测试：</w:t>
      </w:r>
      <w:r w:rsidRPr="00227A89">
        <w:t>记录员工参加训前（</w:t>
      </w:r>
      <w:r w:rsidRPr="00227A89">
        <w:t>PRE</w:t>
      </w:r>
      <w:r w:rsidRPr="00227A89">
        <w:t>）和训后（</w:t>
      </w:r>
      <w:r w:rsidRPr="00227A89">
        <w:t>POST</w:t>
      </w:r>
      <w:r w:rsidRPr="00227A89">
        <w:t>）测试的成绩（</w:t>
      </w:r>
      <w:r w:rsidRPr="00227A89">
        <w:t>0-100</w:t>
      </w:r>
      <w:r w:rsidRPr="00227A89">
        <w:t>分），用于衡量培训效果提升。</w:t>
      </w:r>
    </w:p>
    <w:p w:rsidR="00F96E06" w:rsidRDefault="00227A89" w:rsidP="001418C1">
      <w:pPr>
        <w:pStyle w:val="a5"/>
        <w:numPr>
          <w:ilvl w:val="0"/>
          <w:numId w:val="6"/>
        </w:numPr>
        <w:ind w:firstLine="428"/>
        <w:rPr>
          <w:rFonts w:hint="eastAsia"/>
        </w:rPr>
      </w:pPr>
      <w:r w:rsidRPr="00227A89">
        <w:rPr>
          <w:b/>
          <w:bCs/>
        </w:rPr>
        <w:t>培训证书：</w:t>
      </w:r>
      <w:r w:rsidRPr="00227A89">
        <w:t>为完成培训的员工生成唯一证书编号，记录发证日期、过期日期及是否已发送过期提醒，用于资格认证与管理</w:t>
      </w:r>
      <w:r w:rsidR="00B56C99">
        <w:rPr>
          <w:rFonts w:hint="eastAsia"/>
        </w:rPr>
        <w:t>。</w:t>
      </w:r>
    </w:p>
    <w:p w:rsidR="00F96E06" w:rsidRDefault="00B56C99">
      <w:pPr>
        <w:pStyle w:val="2"/>
        <w:rPr>
          <w:rFonts w:hint="eastAsia"/>
        </w:rPr>
      </w:pPr>
      <w:bookmarkStart w:id="4" w:name="_Toc77074225"/>
      <w:bookmarkStart w:id="5" w:name="_Toc239966646"/>
      <w:r>
        <w:rPr>
          <w:rFonts w:hint="eastAsia"/>
        </w:rPr>
        <w:t>系统非功能性需求</w:t>
      </w:r>
      <w:bookmarkEnd w:id="4"/>
      <w:bookmarkEnd w:id="5"/>
    </w:p>
    <w:p w:rsidR="00227A89" w:rsidRDefault="00227A89" w:rsidP="00227A89">
      <w:pPr>
        <w:pStyle w:val="a5"/>
        <w:ind w:firstLine="428"/>
        <w:rPr>
          <w:rFonts w:hint="eastAsia"/>
        </w:rPr>
      </w:pPr>
      <w:r w:rsidRPr="00227A89">
        <w:rPr>
          <w:rFonts w:hint="eastAsia"/>
          <w:b/>
          <w:bCs/>
        </w:rPr>
        <w:t>性能需求：</w:t>
      </w:r>
      <w:r>
        <w:rPr>
          <w:rFonts w:hint="eastAsia"/>
        </w:rPr>
        <w:t>系统应支持多用户并发访问，接口响应时间在正常网络条件下不超过</w:t>
      </w:r>
      <w:r>
        <w:rPr>
          <w:rFonts w:hint="eastAsia"/>
        </w:rPr>
        <w:t xml:space="preserve"> 2 </w:t>
      </w:r>
      <w:r>
        <w:rPr>
          <w:rFonts w:hint="eastAsia"/>
        </w:rPr>
        <w:t>秒。</w:t>
      </w:r>
    </w:p>
    <w:p w:rsidR="00227A89" w:rsidRPr="00227A89" w:rsidRDefault="00227A89" w:rsidP="00227A89">
      <w:pPr>
        <w:pStyle w:val="a5"/>
        <w:ind w:firstLine="428"/>
      </w:pPr>
      <w:r w:rsidRPr="00227A89">
        <w:rPr>
          <w:rFonts w:hint="eastAsia"/>
          <w:b/>
          <w:bCs/>
        </w:rPr>
        <w:t>安全性需求：</w:t>
      </w:r>
      <w:r>
        <w:rPr>
          <w:rFonts w:hint="eastAsia"/>
        </w:rPr>
        <w:t>采用</w:t>
      </w:r>
      <w:r>
        <w:rPr>
          <w:rFonts w:hint="eastAsia"/>
        </w:rPr>
        <w:t xml:space="preserve"> JWT </w:t>
      </w:r>
      <w:r>
        <w:rPr>
          <w:rFonts w:hint="eastAsia"/>
        </w:rPr>
        <w:t>认证机制，所有接口需登录后访问；基于角色的权限控制（</w:t>
      </w:r>
      <w:r>
        <w:rPr>
          <w:rFonts w:hint="eastAsia"/>
        </w:rPr>
        <w:t>RBAC</w:t>
      </w:r>
      <w:r>
        <w:rPr>
          <w:rFonts w:hint="eastAsia"/>
        </w:rPr>
        <w:t>），区分员工、主管、</w:t>
      </w:r>
      <w:r>
        <w:rPr>
          <w:rFonts w:hint="eastAsia"/>
        </w:rPr>
        <w:t>HR</w:t>
      </w:r>
      <w:r>
        <w:rPr>
          <w:rFonts w:hint="eastAsia"/>
        </w:rPr>
        <w:t>、管理员四类角色；数据库连接使用普通业务账号，不使用</w:t>
      </w:r>
      <w:r>
        <w:rPr>
          <w:rFonts w:hint="eastAsia"/>
        </w:rPr>
        <w:t xml:space="preserve"> DBA </w:t>
      </w:r>
      <w:r>
        <w:rPr>
          <w:rFonts w:hint="eastAsia"/>
        </w:rPr>
        <w:t>账号；敏感信息（如密码）使用</w:t>
      </w:r>
      <w:r>
        <w:rPr>
          <w:rFonts w:hint="eastAsia"/>
        </w:rPr>
        <w:t xml:space="preserve"> BCrypt </w:t>
      </w:r>
      <w:r>
        <w:rPr>
          <w:rFonts w:hint="eastAsia"/>
        </w:rPr>
        <w:t>哈希存储。</w:t>
      </w:r>
    </w:p>
    <w:p w:rsidR="00227A89" w:rsidRPr="00227A89" w:rsidRDefault="00227A89" w:rsidP="00227A89">
      <w:pPr>
        <w:pStyle w:val="a5"/>
        <w:ind w:firstLine="428"/>
      </w:pPr>
      <w:r w:rsidRPr="00227A89">
        <w:rPr>
          <w:rFonts w:hint="eastAsia"/>
          <w:b/>
          <w:bCs/>
        </w:rPr>
        <w:t>可用性需求：</w:t>
      </w:r>
      <w:r>
        <w:rPr>
          <w:rFonts w:hint="eastAsia"/>
        </w:rPr>
        <w:t>采用</w:t>
      </w:r>
      <w:r>
        <w:rPr>
          <w:rFonts w:hint="eastAsia"/>
        </w:rPr>
        <w:t xml:space="preserve"> B/S </w:t>
      </w:r>
      <w:r>
        <w:rPr>
          <w:rFonts w:hint="eastAsia"/>
        </w:rPr>
        <w:t>架构，用户只需浏览器即可访问，无需安装客户端；界面应简洁清晰，操作流程符合业务习惯。</w:t>
      </w:r>
    </w:p>
    <w:p w:rsidR="00227A89" w:rsidRDefault="00227A89" w:rsidP="00227A89">
      <w:pPr>
        <w:pStyle w:val="a5"/>
        <w:ind w:firstLine="428"/>
        <w:rPr>
          <w:rFonts w:hint="eastAsia"/>
        </w:rPr>
      </w:pPr>
      <w:r w:rsidRPr="00227A89">
        <w:rPr>
          <w:rFonts w:hint="eastAsia"/>
          <w:b/>
          <w:bCs/>
        </w:rPr>
        <w:t>可维护性需求：</w:t>
      </w:r>
      <w:r>
        <w:rPr>
          <w:rFonts w:hint="eastAsia"/>
        </w:rPr>
        <w:t>后端采用分层架构（</w:t>
      </w:r>
      <w:r>
        <w:rPr>
          <w:rFonts w:hint="eastAsia"/>
        </w:rPr>
        <w:t>Controller/Service/Repository</w:t>
      </w:r>
      <w:r>
        <w:rPr>
          <w:rFonts w:hint="eastAsia"/>
        </w:rPr>
        <w:t>），模块边界清晰；所有数据库变更均需脚本化并纳入版本控制；接口文档使用</w:t>
      </w:r>
      <w:r>
        <w:rPr>
          <w:rFonts w:hint="eastAsia"/>
        </w:rPr>
        <w:t xml:space="preserve"> Swagger/OpenAPI </w:t>
      </w:r>
      <w:r>
        <w:rPr>
          <w:rFonts w:hint="eastAsia"/>
        </w:rPr>
        <w:t>统一维护。</w:t>
      </w:r>
    </w:p>
    <w:p w:rsidR="00B56C99" w:rsidRPr="00B56C99" w:rsidRDefault="00227A89" w:rsidP="00227A89">
      <w:pPr>
        <w:pStyle w:val="a5"/>
        <w:ind w:firstLine="428"/>
        <w:rPr>
          <w:rFonts w:hint="eastAsia"/>
        </w:rPr>
      </w:pPr>
      <w:r w:rsidRPr="00227A89">
        <w:rPr>
          <w:rFonts w:hint="eastAsia"/>
          <w:b/>
          <w:bCs/>
        </w:rPr>
        <w:t>可扩展性需求：</w:t>
      </w:r>
      <w:r>
        <w:rPr>
          <w:rFonts w:hint="eastAsia"/>
        </w:rPr>
        <w:t>系统架构支持后续新增模块（如报名签到、成果评估），各模块通过公开</w:t>
      </w:r>
      <w:r>
        <w:rPr>
          <w:rFonts w:hint="eastAsia"/>
        </w:rPr>
        <w:t xml:space="preserve"> Service </w:t>
      </w:r>
      <w:r>
        <w:rPr>
          <w:rFonts w:hint="eastAsia"/>
        </w:rPr>
        <w:t>接口协作，降低耦合</w:t>
      </w:r>
      <w:r w:rsidR="00B56C99" w:rsidRPr="00B56C99">
        <w:rPr>
          <w:rFonts w:hint="eastAsia"/>
        </w:rPr>
        <w:t>。</w:t>
      </w:r>
    </w:p>
    <w:p w:rsidR="00F96E06" w:rsidRDefault="00F96E06">
      <w:pPr>
        <w:pStyle w:val="2"/>
        <w:rPr>
          <w:rFonts w:hint="eastAsia"/>
        </w:rPr>
      </w:pPr>
      <w:bookmarkStart w:id="6" w:name="_Toc153176986"/>
      <w:bookmarkStart w:id="7" w:name="_Toc153186083"/>
      <w:bookmarkStart w:id="8" w:name="_Toc155321571"/>
      <w:bookmarkStart w:id="9" w:name="_Toc77074226"/>
      <w:bookmarkStart w:id="10" w:name="_Toc239966647"/>
      <w:r>
        <w:rPr>
          <w:rFonts w:hint="eastAsia"/>
        </w:rPr>
        <w:t>组织结构</w:t>
      </w:r>
      <w:bookmarkEnd w:id="6"/>
      <w:bookmarkEnd w:id="7"/>
      <w:bookmarkEnd w:id="8"/>
      <w:bookmarkEnd w:id="9"/>
      <w:bookmarkEnd w:id="10"/>
    </w:p>
    <w:p w:rsidR="00675CC5" w:rsidRDefault="00675CC5">
      <w:pPr>
        <w:pStyle w:val="a5"/>
        <w:ind w:firstLine="420"/>
        <w:rPr>
          <w:rFonts w:hint="eastAsia"/>
        </w:rPr>
      </w:pPr>
      <w:r>
        <w:rPr>
          <w:rFonts w:hint="eastAsia"/>
        </w:rPr>
        <w:t>列出文档的组织结构。</w:t>
      </w:r>
    </w:p>
    <w:p w:rsidR="00F96E06" w:rsidRDefault="00F96E06">
      <w:pPr>
        <w:pStyle w:val="a5"/>
        <w:ind w:firstLine="420"/>
        <w:rPr>
          <w:rFonts w:hint="eastAsia"/>
        </w:rPr>
      </w:pPr>
      <w:r>
        <w:rPr>
          <w:rFonts w:hint="eastAsia"/>
        </w:rPr>
        <w:t>第一章：</w:t>
      </w:r>
      <w:r w:rsidR="00227A89" w:rsidRPr="00227A89">
        <w:t>系统需求概述。介绍系统的功能性需求、非功能性需求及文档结构。</w:t>
      </w:r>
    </w:p>
    <w:p w:rsidR="00F96E06" w:rsidRDefault="00F96E06" w:rsidP="00227A89">
      <w:pPr>
        <w:pStyle w:val="a5"/>
        <w:ind w:firstLine="420"/>
        <w:rPr>
          <w:rFonts w:hint="eastAsia"/>
        </w:rPr>
      </w:pPr>
      <w:r>
        <w:rPr>
          <w:rFonts w:hint="eastAsia"/>
        </w:rPr>
        <w:t>第二章：</w:t>
      </w:r>
      <w:r w:rsidR="00227A89" w:rsidRPr="00227A89">
        <w:t>系统需求分析。包括系统总体用例图、各模块用例图、用例规约及文字说明</w:t>
      </w:r>
      <w:r>
        <w:rPr>
          <w:rFonts w:hint="eastAsia"/>
        </w:rPr>
        <w:t>。</w:t>
      </w:r>
    </w:p>
    <w:p w:rsidR="00F96E06" w:rsidRDefault="00F96E06">
      <w:pPr>
        <w:pStyle w:val="a5"/>
        <w:ind w:firstLine="420"/>
        <w:rPr>
          <w:rFonts w:hint="eastAsia"/>
        </w:rPr>
      </w:pPr>
      <w:r>
        <w:rPr>
          <w:rFonts w:hint="eastAsia"/>
        </w:rPr>
        <w:t>附录</w:t>
      </w:r>
      <w:r>
        <w:rPr>
          <w:rFonts w:hint="eastAsia"/>
        </w:rPr>
        <w:t>A</w:t>
      </w:r>
      <w:r>
        <w:rPr>
          <w:rFonts w:hint="eastAsia"/>
        </w:rPr>
        <w:t>：</w:t>
      </w:r>
      <w:r w:rsidR="00675CC5">
        <w:rPr>
          <w:rFonts w:hint="eastAsia"/>
        </w:rPr>
        <w:t>是</w:t>
      </w:r>
      <w:r>
        <w:rPr>
          <w:rFonts w:hint="eastAsia"/>
        </w:rPr>
        <w:t>本</w:t>
      </w:r>
      <w:r w:rsidR="00554F16">
        <w:rPr>
          <w:rFonts w:hint="eastAsia"/>
        </w:rPr>
        <w:t>文档</w:t>
      </w:r>
      <w:r>
        <w:rPr>
          <w:rFonts w:hint="eastAsia"/>
        </w:rPr>
        <w:t>的图表索引。</w:t>
      </w:r>
    </w:p>
    <w:p w:rsidR="00F96E06" w:rsidRPr="00227A89" w:rsidRDefault="00F96E06">
      <w:pPr>
        <w:pStyle w:val="a5"/>
        <w:ind w:firstLine="420"/>
        <w:rPr>
          <w:rFonts w:hint="eastAsia"/>
        </w:rPr>
      </w:pPr>
    </w:p>
    <w:p w:rsidR="00F96E06" w:rsidRDefault="00227A89" w:rsidP="007326E1">
      <w:pPr>
        <w:pStyle w:val="1"/>
        <w:rPr>
          <w:rFonts w:hint="eastAsia"/>
        </w:rPr>
      </w:pPr>
      <w:bookmarkStart w:id="11" w:name="_Toc77074227"/>
      <w:bookmarkStart w:id="12" w:name="_Toc239966648"/>
      <w:r w:rsidRPr="00227A89">
        <w:lastRenderedPageBreak/>
        <w:t>企业内部培训管理系统</w:t>
      </w:r>
      <w:r w:rsidR="005A2721">
        <w:rPr>
          <w:rFonts w:hint="eastAsia"/>
        </w:rPr>
        <w:t>需求分析</w:t>
      </w:r>
      <w:bookmarkEnd w:id="11"/>
      <w:bookmarkEnd w:id="12"/>
    </w:p>
    <w:p w:rsidR="00F96E06" w:rsidRDefault="0099379D">
      <w:pPr>
        <w:pStyle w:val="2"/>
      </w:pPr>
      <w:bookmarkStart w:id="13" w:name="_Toc77074228"/>
      <w:bookmarkStart w:id="14" w:name="_Toc239966649"/>
      <w:r w:rsidRPr="00227A89">
        <w:t>企业内部培训管理系统</w:t>
      </w:r>
      <w:r w:rsidR="005A2721">
        <w:rPr>
          <w:rFonts w:hint="eastAsia"/>
        </w:rPr>
        <w:t>总体用例</w:t>
      </w:r>
      <w:bookmarkEnd w:id="13"/>
      <w:bookmarkEnd w:id="14"/>
    </w:p>
    <w:p w:rsidR="005A2721" w:rsidRDefault="00876D82" w:rsidP="005A2721">
      <w:pPr>
        <w:rPr>
          <w:b/>
          <w:bCs/>
        </w:rPr>
      </w:pPr>
      <w:r w:rsidRPr="00876D82">
        <w:rPr>
          <w:rFonts w:hint="eastAsia"/>
          <w:b/>
          <w:bCs/>
        </w:rPr>
        <w:t>用例图</w:t>
      </w:r>
    </w:p>
    <w:p w:rsidR="00A216B4" w:rsidRDefault="00E47AC1" w:rsidP="00A216B4">
      <w:pPr>
        <w:keepNext/>
      </w:pPr>
      <w:r>
        <w:rPr>
          <w:b/>
          <w:bCs/>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467.45pt;height:214.4pt;mso-width-percent:0;mso-height-percent:0;mso-width-percent:0;mso-height-percent:0">
            <v:imagedata r:id="rId12" o:title=""/>
          </v:shape>
        </w:pict>
      </w:r>
    </w:p>
    <w:p w:rsidR="00876D82" w:rsidRDefault="00A216B4" w:rsidP="00A216B4">
      <w:pPr>
        <w:pStyle w:val="af0"/>
        <w:ind w:firstLineChars="1800" w:firstLine="3600"/>
        <w:rPr>
          <w:b/>
          <w:bCs/>
        </w:rPr>
      </w:pPr>
      <w:bookmarkStart w:id="15" w:name="_Toc239969477"/>
      <w:r>
        <w:rPr>
          <w:rFonts w:hint="eastAsia"/>
        </w:rPr>
        <w:t>图</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图</w:instrText>
      </w:r>
      <w:r w:rsidR="00C53296">
        <w:rPr>
          <w:rFonts w:hint="eastAsia"/>
        </w:rPr>
        <w:instrText xml:space="preserve"> \* ARABIC \s 1</w:instrText>
      </w:r>
      <w:r w:rsidR="00C53296">
        <w:instrText xml:space="preserve"> </w:instrText>
      </w:r>
      <w:r w:rsidR="00C53296">
        <w:fldChar w:fldCharType="separate"/>
      </w:r>
      <w:r w:rsidR="00C53296">
        <w:rPr>
          <w:noProof/>
        </w:rPr>
        <w:t>1</w:t>
      </w:r>
      <w:r w:rsidR="00C53296">
        <w:fldChar w:fldCharType="end"/>
      </w:r>
      <w:r>
        <w:rPr>
          <w:rFonts w:hint="eastAsia"/>
        </w:rPr>
        <w:t xml:space="preserve"> </w:t>
      </w:r>
      <w:r>
        <w:rPr>
          <w:rFonts w:hint="eastAsia"/>
        </w:rPr>
        <w:t>系统总体用例图</w:t>
      </w:r>
      <w:bookmarkEnd w:id="15"/>
    </w:p>
    <w:p w:rsidR="00525E32" w:rsidRPr="00876D82" w:rsidRDefault="00876D82" w:rsidP="00876D82">
      <w:pPr>
        <w:spacing w:beforeLines="50" w:before="156"/>
        <w:rPr>
          <w:b/>
          <w:bCs/>
        </w:rPr>
      </w:pPr>
      <w:r w:rsidRPr="00876D82">
        <w:rPr>
          <w:rFonts w:hint="eastAsia"/>
          <w:b/>
          <w:bCs/>
        </w:rPr>
        <w:t>使用者图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3109"/>
        <w:gridCol w:w="4911"/>
      </w:tblGrid>
      <w:tr w:rsidR="00525E32" w:rsidRPr="00876D82" w:rsidTr="00876D82">
        <w:trPr>
          <w:trHeight w:val="199"/>
        </w:trPr>
        <w:tc>
          <w:tcPr>
            <w:tcW w:w="1521" w:type="dxa"/>
          </w:tcPr>
          <w:p w:rsidR="00525E32" w:rsidRPr="00876D82" w:rsidRDefault="00525E32" w:rsidP="005A2721">
            <w:pPr>
              <w:rPr>
                <w:rFonts w:hint="eastAsia"/>
              </w:rPr>
            </w:pPr>
            <w:r w:rsidRPr="00876D82">
              <w:rPr>
                <w:rFonts w:hint="eastAsia"/>
              </w:rPr>
              <w:t>参与者</w:t>
            </w:r>
          </w:p>
        </w:tc>
        <w:tc>
          <w:tcPr>
            <w:tcW w:w="3109" w:type="dxa"/>
          </w:tcPr>
          <w:p w:rsidR="00525E32" w:rsidRPr="00876D82" w:rsidRDefault="00525E32" w:rsidP="005A2721">
            <w:pPr>
              <w:rPr>
                <w:rFonts w:hint="eastAsia"/>
              </w:rPr>
            </w:pPr>
            <w:r w:rsidRPr="00876D82">
              <w:rPr>
                <w:rFonts w:hint="eastAsia"/>
              </w:rPr>
              <w:t>角色说明</w:t>
            </w:r>
          </w:p>
        </w:tc>
        <w:tc>
          <w:tcPr>
            <w:tcW w:w="4911" w:type="dxa"/>
          </w:tcPr>
          <w:p w:rsidR="00525E32" w:rsidRPr="00876D82" w:rsidRDefault="00525E32" w:rsidP="005A2721">
            <w:pPr>
              <w:rPr>
                <w:rFonts w:hint="eastAsia"/>
              </w:rPr>
            </w:pPr>
            <w:r w:rsidRPr="00876D82">
              <w:rPr>
                <w:rFonts w:hint="eastAsia"/>
              </w:rPr>
              <w:t>操作</w:t>
            </w:r>
          </w:p>
        </w:tc>
      </w:tr>
      <w:tr w:rsidR="00525E32" w:rsidRPr="00876D82" w:rsidTr="00876D82">
        <w:trPr>
          <w:trHeight w:val="743"/>
        </w:trPr>
        <w:tc>
          <w:tcPr>
            <w:tcW w:w="1521" w:type="dxa"/>
          </w:tcPr>
          <w:p w:rsidR="00525E32" w:rsidRPr="00876D82" w:rsidRDefault="00525E32" w:rsidP="005A2721">
            <w:pPr>
              <w:rPr>
                <w:rFonts w:hint="eastAsia"/>
              </w:rPr>
            </w:pPr>
            <w:r w:rsidRPr="00876D82">
              <w:t>普通员工</w:t>
            </w:r>
          </w:p>
        </w:tc>
        <w:tc>
          <w:tcPr>
            <w:tcW w:w="3109" w:type="dxa"/>
          </w:tcPr>
          <w:p w:rsidR="00525E32" w:rsidRPr="00876D82" w:rsidRDefault="00525E32" w:rsidP="00525E32">
            <w:r w:rsidRPr="00876D82">
              <w:t>企业内需要参加培训的员工</w:t>
            </w:r>
          </w:p>
        </w:tc>
        <w:tc>
          <w:tcPr>
            <w:tcW w:w="4911" w:type="dxa"/>
          </w:tcPr>
          <w:p w:rsidR="00525E32" w:rsidRPr="00876D82" w:rsidRDefault="00525E32" w:rsidP="005A2721">
            <w:pPr>
              <w:rPr>
                <w:rFonts w:hint="eastAsia"/>
              </w:rPr>
            </w:pPr>
            <w:r w:rsidRPr="00876D82">
              <w:t>提交培训申请</w:t>
            </w:r>
            <w:r w:rsidRPr="00876D82">
              <w:rPr>
                <w:rFonts w:hint="eastAsia"/>
              </w:rPr>
              <w:t>，</w:t>
            </w:r>
            <w:r w:rsidRPr="00876D82">
              <w:t>查看我的申请</w:t>
            </w:r>
            <w:r w:rsidRPr="00876D82">
              <w:rPr>
                <w:rFonts w:hint="eastAsia"/>
              </w:rPr>
              <w:t>，</w:t>
            </w:r>
            <w:r w:rsidRPr="00876D82">
              <w:t>报名培训课程</w:t>
            </w:r>
            <w:r w:rsidRPr="00876D82">
              <w:rPr>
                <w:rFonts w:hint="eastAsia"/>
              </w:rPr>
              <w:t>，</w:t>
            </w:r>
            <w:r w:rsidRPr="00876D82">
              <w:t>查看我的报名</w:t>
            </w:r>
            <w:r w:rsidRPr="00876D82">
              <w:rPr>
                <w:rFonts w:hint="eastAsia"/>
              </w:rPr>
              <w:t>，</w:t>
            </w:r>
            <w:r w:rsidRPr="00876D82">
              <w:t>进行培训签到</w:t>
            </w:r>
            <w:r w:rsidRPr="00876D82">
              <w:rPr>
                <w:rFonts w:hint="eastAsia"/>
              </w:rPr>
              <w:t>，</w:t>
            </w:r>
            <w:r w:rsidRPr="00876D82">
              <w:t>提交讲师评分</w:t>
            </w:r>
            <w:r w:rsidRPr="00876D82">
              <w:rPr>
                <w:rFonts w:hint="eastAsia"/>
              </w:rPr>
              <w:t>，</w:t>
            </w:r>
            <w:r w:rsidRPr="00876D82">
              <w:t>查看我的证书</w:t>
            </w:r>
            <w:r w:rsidRPr="00876D82">
              <w:rPr>
                <w:rFonts w:hint="eastAsia"/>
              </w:rPr>
              <w:t>；</w:t>
            </w:r>
          </w:p>
        </w:tc>
      </w:tr>
      <w:tr w:rsidR="00525E32" w:rsidRPr="00876D82" w:rsidTr="00876D82">
        <w:trPr>
          <w:trHeight w:val="603"/>
        </w:trPr>
        <w:tc>
          <w:tcPr>
            <w:tcW w:w="1521" w:type="dxa"/>
          </w:tcPr>
          <w:p w:rsidR="00525E32" w:rsidRPr="00876D82" w:rsidRDefault="00525E32" w:rsidP="005A2721">
            <w:pPr>
              <w:rPr>
                <w:rFonts w:hint="eastAsia"/>
              </w:rPr>
            </w:pPr>
            <w:r w:rsidRPr="00876D82">
              <w:t>部门主管</w:t>
            </w:r>
          </w:p>
        </w:tc>
        <w:tc>
          <w:tcPr>
            <w:tcW w:w="3109" w:type="dxa"/>
          </w:tcPr>
          <w:p w:rsidR="00525E32" w:rsidRPr="00876D82" w:rsidRDefault="00525E32" w:rsidP="005A2721">
            <w:pPr>
              <w:rPr>
                <w:rFonts w:hint="eastAsia"/>
              </w:rPr>
            </w:pPr>
            <w:r w:rsidRPr="00876D82">
              <w:t>负责审批本部门员工申请的主管</w:t>
            </w:r>
          </w:p>
        </w:tc>
        <w:tc>
          <w:tcPr>
            <w:tcW w:w="4911" w:type="dxa"/>
          </w:tcPr>
          <w:p w:rsidR="00525E32" w:rsidRPr="00876D82" w:rsidRDefault="00525E32" w:rsidP="00525E32">
            <w:pPr>
              <w:rPr>
                <w:rFonts w:hint="eastAsia"/>
              </w:rPr>
            </w:pPr>
            <w:r w:rsidRPr="00876D82">
              <w:t>审批本部门员工的培训申请</w:t>
            </w:r>
            <w:r w:rsidRPr="00876D82">
              <w:rPr>
                <w:rFonts w:hint="eastAsia"/>
              </w:rPr>
              <w:t>，</w:t>
            </w:r>
            <w:r w:rsidRPr="00876D82">
              <w:t>驳回本部门员工的培训申请</w:t>
            </w:r>
            <w:r w:rsidRPr="00876D82">
              <w:rPr>
                <w:rFonts w:hint="eastAsia"/>
              </w:rPr>
              <w:t>，</w:t>
            </w:r>
            <w:r w:rsidRPr="00876D82">
              <w:t>查看本部门员工的申请列表</w:t>
            </w:r>
            <w:r w:rsidRPr="00876D82">
              <w:rPr>
                <w:rFonts w:hint="eastAsia"/>
              </w:rPr>
              <w:t>；</w:t>
            </w:r>
          </w:p>
        </w:tc>
      </w:tr>
      <w:tr w:rsidR="00525E32" w:rsidRPr="00876D82" w:rsidTr="00876D82">
        <w:trPr>
          <w:trHeight w:val="1201"/>
        </w:trPr>
        <w:tc>
          <w:tcPr>
            <w:tcW w:w="1521" w:type="dxa"/>
          </w:tcPr>
          <w:p w:rsidR="00525E32" w:rsidRPr="00876D82" w:rsidRDefault="00525E32" w:rsidP="005A2721">
            <w:pPr>
              <w:rPr>
                <w:rFonts w:hint="eastAsia"/>
              </w:rPr>
            </w:pPr>
            <w:r w:rsidRPr="00876D82">
              <w:t>HR</w:t>
            </w:r>
          </w:p>
        </w:tc>
        <w:tc>
          <w:tcPr>
            <w:tcW w:w="3109" w:type="dxa"/>
          </w:tcPr>
          <w:p w:rsidR="00525E32" w:rsidRPr="00876D82" w:rsidRDefault="00525E32" w:rsidP="005A2721">
            <w:pPr>
              <w:rPr>
                <w:rFonts w:hint="eastAsia"/>
              </w:rPr>
            </w:pPr>
            <w:r w:rsidRPr="00876D82">
              <w:t>负责培训备案、签到、成绩和证书管理的专员</w:t>
            </w:r>
          </w:p>
        </w:tc>
        <w:tc>
          <w:tcPr>
            <w:tcW w:w="4911" w:type="dxa"/>
          </w:tcPr>
          <w:p w:rsidR="00525E32" w:rsidRPr="00876D82" w:rsidRDefault="00525E32" w:rsidP="00525E32">
            <w:pPr>
              <w:rPr>
                <w:rFonts w:hint="eastAsia"/>
              </w:rPr>
            </w:pPr>
            <w:r w:rsidRPr="00876D82">
              <w:t>完成培训申请备案</w:t>
            </w:r>
            <w:r w:rsidRPr="00876D82">
              <w:rPr>
                <w:rFonts w:hint="eastAsia"/>
              </w:rPr>
              <w:t>，</w:t>
            </w:r>
            <w:r w:rsidRPr="00876D82">
              <w:t>管理培训签到</w:t>
            </w:r>
            <w:r w:rsidRPr="00876D82">
              <w:rPr>
                <w:rFonts w:hint="eastAsia"/>
              </w:rPr>
              <w:t>，</w:t>
            </w:r>
            <w:r w:rsidRPr="00876D82">
              <w:t>录入训前/训后测试成绩</w:t>
            </w:r>
            <w:r w:rsidRPr="00876D82">
              <w:rPr>
                <w:rFonts w:hint="eastAsia"/>
              </w:rPr>
              <w:t>，</w:t>
            </w:r>
            <w:r w:rsidRPr="00876D82">
              <w:t>生成培训证书</w:t>
            </w:r>
            <w:r w:rsidRPr="00876D82">
              <w:rPr>
                <w:rFonts w:hint="eastAsia"/>
              </w:rPr>
              <w:t>，</w:t>
            </w:r>
            <w:r w:rsidRPr="00876D82">
              <w:t>复核讲师评分</w:t>
            </w:r>
            <w:r w:rsidRPr="00876D82">
              <w:rPr>
                <w:rFonts w:hint="eastAsia"/>
              </w:rPr>
              <w:t>，</w:t>
            </w:r>
            <w:r w:rsidRPr="00876D82">
              <w:t>查询所有申请、报名、证书</w:t>
            </w:r>
            <w:r w:rsidRPr="00876D82">
              <w:rPr>
                <w:rFonts w:hint="eastAsia"/>
              </w:rPr>
              <w:t>；</w:t>
            </w:r>
          </w:p>
        </w:tc>
      </w:tr>
      <w:tr w:rsidR="00525E32" w:rsidRPr="00876D82" w:rsidTr="00876D82">
        <w:trPr>
          <w:trHeight w:val="733"/>
        </w:trPr>
        <w:tc>
          <w:tcPr>
            <w:tcW w:w="1521" w:type="dxa"/>
          </w:tcPr>
          <w:p w:rsidR="00525E32" w:rsidRPr="00876D82" w:rsidRDefault="00525E32" w:rsidP="005A2721">
            <w:pPr>
              <w:rPr>
                <w:rFonts w:hint="eastAsia"/>
              </w:rPr>
            </w:pPr>
            <w:r w:rsidRPr="00876D82">
              <w:t>系统管理员</w:t>
            </w:r>
          </w:p>
        </w:tc>
        <w:tc>
          <w:tcPr>
            <w:tcW w:w="3109" w:type="dxa"/>
          </w:tcPr>
          <w:p w:rsidR="00525E32" w:rsidRPr="00876D82" w:rsidRDefault="00525E32" w:rsidP="005A2721">
            <w:pPr>
              <w:rPr>
                <w:rFonts w:hint="eastAsia"/>
              </w:rPr>
            </w:pPr>
            <w:r w:rsidRPr="00876D82">
              <w:t>负责系统基础数据和权限维护的人员</w:t>
            </w:r>
          </w:p>
        </w:tc>
        <w:tc>
          <w:tcPr>
            <w:tcW w:w="4911" w:type="dxa"/>
          </w:tcPr>
          <w:p w:rsidR="00525E32" w:rsidRPr="00876D82" w:rsidRDefault="00B53E74" w:rsidP="00A216B4">
            <w:pPr>
              <w:keepNext/>
              <w:rPr>
                <w:rFonts w:hint="eastAsia"/>
              </w:rPr>
            </w:pPr>
            <w:r w:rsidRPr="00876D82">
              <w:t>管理员工信息</w:t>
            </w:r>
            <w:r w:rsidRPr="00876D82">
              <w:rPr>
                <w:rFonts w:hint="eastAsia"/>
              </w:rPr>
              <w:t>，</w:t>
            </w:r>
            <w:r w:rsidRPr="00876D82">
              <w:t>管理部门培训预算</w:t>
            </w:r>
            <w:r w:rsidRPr="00876D82">
              <w:rPr>
                <w:rFonts w:hint="eastAsia"/>
              </w:rPr>
              <w:t>，</w:t>
            </w:r>
            <w:r w:rsidRPr="00876D82">
              <w:t>管理讲师信息</w:t>
            </w:r>
            <w:r w:rsidRPr="00876D82">
              <w:rPr>
                <w:rFonts w:hint="eastAsia"/>
              </w:rPr>
              <w:t>，</w:t>
            </w:r>
            <w:r w:rsidRPr="00876D82">
              <w:t>管理培训课程（创建、编辑、发布、关闭）</w:t>
            </w:r>
            <w:r w:rsidRPr="00876D82">
              <w:rPr>
                <w:rFonts w:hint="eastAsia"/>
              </w:rPr>
              <w:t>，</w:t>
            </w:r>
            <w:r w:rsidRPr="00876D82">
              <w:t>管理黑名单</w:t>
            </w:r>
            <w:r w:rsidRPr="00876D82">
              <w:rPr>
                <w:rFonts w:hint="eastAsia"/>
              </w:rPr>
              <w:t>，</w:t>
            </w:r>
            <w:r w:rsidRPr="00876D82">
              <w:t>分配角色与权限</w:t>
            </w:r>
            <w:r w:rsidRPr="00876D82">
              <w:rPr>
                <w:rFonts w:hint="eastAsia"/>
              </w:rPr>
              <w:t>。</w:t>
            </w:r>
          </w:p>
        </w:tc>
      </w:tr>
    </w:tbl>
    <w:p w:rsidR="00A216B4" w:rsidRDefault="00A216B4" w:rsidP="00A216B4">
      <w:pPr>
        <w:pStyle w:val="af0"/>
        <w:ind w:firstLineChars="2000" w:firstLine="4000"/>
      </w:pPr>
      <w:bookmarkStart w:id="16" w:name="_Toc239969490"/>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1</w:t>
      </w:r>
      <w:r w:rsidR="00C53296">
        <w:fldChar w:fldCharType="end"/>
      </w:r>
      <w:r>
        <w:rPr>
          <w:rFonts w:hint="eastAsia"/>
        </w:rPr>
        <w:t xml:space="preserve"> </w:t>
      </w:r>
      <w:r>
        <w:rPr>
          <w:rFonts w:hint="eastAsia"/>
        </w:rPr>
        <w:t>使用者图</w:t>
      </w:r>
      <w:bookmarkEnd w:id="16"/>
    </w:p>
    <w:p w:rsidR="00525E32" w:rsidRPr="00525E32" w:rsidRDefault="00BE6D05" w:rsidP="00876D82">
      <w:pPr>
        <w:spacing w:beforeLines="50" w:before="156"/>
        <w:ind w:firstLineChars="200" w:firstLine="480"/>
        <w:rPr>
          <w:rFonts w:hint="eastAsia"/>
        </w:rPr>
      </w:pPr>
      <w:r w:rsidRPr="00525E32">
        <w:t>本系统面向四类参与者：普通员工、部门主管、HR、系统管理员</w:t>
      </w:r>
      <w:r>
        <w:rPr>
          <w:rFonts w:hint="eastAsia"/>
        </w:rPr>
        <w:t>，</w:t>
      </w:r>
      <w:r w:rsidRPr="00BE6D05">
        <w:t>系统总体用例图展示了四类参与者与系统各功能用例之间的关联关系。员工主要参与培训申请、报名、签到、评分和证书查询；部门主管负责审批本部门员工的申请；HR 负责备案、签到管理、成绩录入和证书生成；管理员负责基础数据维护和权限管理。</w:t>
      </w:r>
    </w:p>
    <w:p w:rsidR="00EF6B57" w:rsidRDefault="00BE6D05" w:rsidP="005A2721">
      <w:pPr>
        <w:pStyle w:val="2"/>
      </w:pPr>
      <w:bookmarkStart w:id="17" w:name="_Toc77074229"/>
      <w:bookmarkStart w:id="18" w:name="_Toc239966650"/>
      <w:r w:rsidRPr="00BE6D05">
        <w:t>组织与培训基础用例</w:t>
      </w:r>
      <w:r w:rsidR="005A2721">
        <w:rPr>
          <w:rFonts w:hint="eastAsia"/>
        </w:rPr>
        <w:t>需求分析</w:t>
      </w:r>
      <w:bookmarkEnd w:id="17"/>
      <w:bookmarkEnd w:id="18"/>
    </w:p>
    <w:p w:rsidR="00493852" w:rsidRPr="00493852" w:rsidRDefault="00493852" w:rsidP="00493852">
      <w:pPr>
        <w:ind w:firstLineChars="200" w:firstLine="480"/>
        <w:rPr>
          <w:rFonts w:hint="eastAsia"/>
        </w:rPr>
      </w:pPr>
      <w:r w:rsidRPr="00493852">
        <w:t>本模块包含部门、员工、角色、用户角色、黑名单、讲师、培训课程共 7 个核心实</w:t>
      </w:r>
      <w:r w:rsidRPr="00493852">
        <w:lastRenderedPageBreak/>
        <w:t>体，是系统所有业务流程的底层支撑。</w:t>
      </w:r>
    </w:p>
    <w:p w:rsidR="00485767" w:rsidRPr="00485767" w:rsidRDefault="00485767" w:rsidP="0024724E">
      <w:pPr>
        <w:spacing w:beforeLines="50" w:before="156"/>
      </w:pPr>
      <w:r w:rsidRPr="00485767">
        <w:rPr>
          <w:b/>
          <w:bCs/>
        </w:rPr>
        <w:t>核心参与者</w:t>
      </w:r>
      <w:r w:rsidRPr="00485767">
        <w:t>：系统管理员</w:t>
      </w:r>
    </w:p>
    <w:p w:rsidR="00485767" w:rsidRPr="00485767" w:rsidRDefault="00485767" w:rsidP="0024724E">
      <w:pPr>
        <w:spacing w:beforeLines="50" w:before="156"/>
      </w:pPr>
      <w:r w:rsidRPr="00485767">
        <w:rPr>
          <w:b/>
          <w:bCs/>
        </w:rPr>
        <w:t>用例</w:t>
      </w:r>
      <w:r>
        <w:rPr>
          <w:rFonts w:hint="eastAsia"/>
          <w:b/>
          <w:bCs/>
        </w:rPr>
        <w:t>规约</w:t>
      </w:r>
      <w:r w:rsidRPr="00485767">
        <w:t>：</w:t>
      </w:r>
    </w:p>
    <w:p w:rsidR="00E52962" w:rsidRPr="00B359FB" w:rsidRDefault="00485767" w:rsidP="001418C1">
      <w:pPr>
        <w:numPr>
          <w:ilvl w:val="0"/>
          <w:numId w:val="7"/>
        </w:numPr>
        <w:spacing w:beforeLines="50" w:before="156"/>
        <w:rPr>
          <w:rFonts w:hint="eastAsia"/>
          <w:b/>
          <w:bCs/>
        </w:rPr>
      </w:pPr>
      <w:r w:rsidRPr="00485767">
        <w:rPr>
          <w:b/>
          <w:bCs/>
        </w:rPr>
        <w:t>员工信息管理</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E52962" w:rsidRPr="00E52962" w:rsidTr="00E52962">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E52962" w:rsidRPr="00E52962" w:rsidRDefault="00E52962" w:rsidP="00E52962">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E52962" w:rsidRPr="00E52962" w:rsidRDefault="00E52962" w:rsidP="00E52962">
            <w:pPr>
              <w:ind w:left="720" w:firstLineChars="1100" w:firstLine="2640"/>
            </w:pPr>
            <w:r w:rsidRPr="00E52962">
              <w:t>内容</w:t>
            </w:r>
          </w:p>
        </w:tc>
      </w:tr>
      <w:tr w:rsidR="00E52962" w:rsidRPr="00E52962" w:rsidTr="00E52962">
        <w:trPr>
          <w:trHeight w:val="309"/>
        </w:trPr>
        <w:tc>
          <w:tcPr>
            <w:tcW w:w="1843" w:type="dxa"/>
            <w:shd w:val="clear" w:color="auto" w:fill="FFFFFF"/>
            <w:tcMar>
              <w:top w:w="150" w:type="dxa"/>
              <w:left w:w="0" w:type="dxa"/>
              <w:bottom w:w="150" w:type="dxa"/>
              <w:right w:w="240" w:type="dxa"/>
            </w:tcMar>
            <w:vAlign w:val="center"/>
            <w:hideMark/>
          </w:tcPr>
          <w:p w:rsidR="00E52962" w:rsidRPr="00E52962" w:rsidRDefault="00E52962" w:rsidP="00E52962">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E52962" w:rsidRPr="00E52962" w:rsidRDefault="00E52962" w:rsidP="00463FE9">
            <w:r w:rsidRPr="00E52962">
              <w:t>UC-ORG-01</w:t>
            </w:r>
          </w:p>
        </w:tc>
      </w:tr>
      <w:tr w:rsidR="00E52962" w:rsidRPr="00E52962" w:rsidTr="00E52962">
        <w:trPr>
          <w:trHeight w:val="309"/>
        </w:trPr>
        <w:tc>
          <w:tcPr>
            <w:tcW w:w="1843" w:type="dxa"/>
            <w:shd w:val="clear" w:color="auto" w:fill="FFFFFF"/>
            <w:tcMar>
              <w:top w:w="150" w:type="dxa"/>
              <w:left w:w="0" w:type="dxa"/>
              <w:bottom w:w="150" w:type="dxa"/>
              <w:right w:w="240" w:type="dxa"/>
            </w:tcMar>
            <w:vAlign w:val="center"/>
            <w:hideMark/>
          </w:tcPr>
          <w:p w:rsidR="00E52962" w:rsidRPr="00E52962" w:rsidRDefault="00E52962" w:rsidP="00E52962">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E52962" w:rsidRPr="00E52962" w:rsidRDefault="00E52962" w:rsidP="00463FE9">
            <w:r w:rsidRPr="00E52962">
              <w:t>员工信息管理</w:t>
            </w:r>
          </w:p>
        </w:tc>
      </w:tr>
      <w:tr w:rsidR="00E52962" w:rsidRPr="00E52962" w:rsidTr="00E52962">
        <w:trPr>
          <w:trHeight w:val="319"/>
        </w:trPr>
        <w:tc>
          <w:tcPr>
            <w:tcW w:w="1843" w:type="dxa"/>
            <w:shd w:val="clear" w:color="auto" w:fill="FFFFFF"/>
            <w:tcMar>
              <w:top w:w="150" w:type="dxa"/>
              <w:left w:w="0" w:type="dxa"/>
              <w:bottom w:w="150" w:type="dxa"/>
              <w:right w:w="240" w:type="dxa"/>
            </w:tcMar>
            <w:vAlign w:val="center"/>
            <w:hideMark/>
          </w:tcPr>
          <w:p w:rsidR="00E52962" w:rsidRPr="00E52962" w:rsidRDefault="00E52962" w:rsidP="00E52962">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E52962" w:rsidRPr="00E52962" w:rsidRDefault="00E52962" w:rsidP="00463FE9">
            <w:r w:rsidRPr="00E52962">
              <w:t>系统管理员</w:t>
            </w:r>
          </w:p>
        </w:tc>
      </w:tr>
      <w:tr w:rsidR="00E52962" w:rsidRPr="00E52962" w:rsidTr="00E52962">
        <w:trPr>
          <w:trHeight w:val="309"/>
        </w:trPr>
        <w:tc>
          <w:tcPr>
            <w:tcW w:w="1843" w:type="dxa"/>
            <w:shd w:val="clear" w:color="auto" w:fill="FFFFFF"/>
            <w:tcMar>
              <w:top w:w="150" w:type="dxa"/>
              <w:left w:w="0" w:type="dxa"/>
              <w:bottom w:w="150" w:type="dxa"/>
              <w:right w:w="240" w:type="dxa"/>
            </w:tcMar>
            <w:vAlign w:val="center"/>
            <w:hideMark/>
          </w:tcPr>
          <w:p w:rsidR="00E52962" w:rsidRPr="00E52962" w:rsidRDefault="00E52962" w:rsidP="00E52962">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E52962" w:rsidRPr="00E52962" w:rsidRDefault="00E52962" w:rsidP="00463FE9">
            <w:r w:rsidRPr="00E52962">
              <w:t>管理员已登录系统</w:t>
            </w:r>
          </w:p>
        </w:tc>
      </w:tr>
      <w:tr w:rsidR="00E52962" w:rsidRPr="00E52962" w:rsidTr="00E52962">
        <w:trPr>
          <w:trHeight w:val="309"/>
        </w:trPr>
        <w:tc>
          <w:tcPr>
            <w:tcW w:w="1843" w:type="dxa"/>
            <w:shd w:val="clear" w:color="auto" w:fill="FFFFFF"/>
            <w:tcMar>
              <w:top w:w="150" w:type="dxa"/>
              <w:left w:w="0" w:type="dxa"/>
              <w:bottom w:w="150" w:type="dxa"/>
              <w:right w:w="240" w:type="dxa"/>
            </w:tcMar>
            <w:vAlign w:val="center"/>
            <w:hideMark/>
          </w:tcPr>
          <w:p w:rsidR="00E52962" w:rsidRPr="00E52962" w:rsidRDefault="00E52962" w:rsidP="00E52962">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E52962" w:rsidRPr="00E52962" w:rsidRDefault="00E52962" w:rsidP="00463FE9">
            <w:r w:rsidRPr="00E52962">
              <w:t>员工信息被正确保存至</w:t>
            </w:r>
            <w:r w:rsidRPr="00E52962">
              <w:t> </w:t>
            </w:r>
            <w:r w:rsidRPr="00E52962">
              <w:t>EMPLOYEES</w:t>
            </w:r>
            <w:r w:rsidRPr="00E52962">
              <w:t> </w:t>
            </w:r>
            <w:r w:rsidRPr="00E52962">
              <w:t>表</w:t>
            </w:r>
          </w:p>
        </w:tc>
      </w:tr>
      <w:tr w:rsidR="00E52962" w:rsidRPr="00E52962" w:rsidTr="00E52962">
        <w:trPr>
          <w:trHeight w:val="1866"/>
        </w:trPr>
        <w:tc>
          <w:tcPr>
            <w:tcW w:w="1843" w:type="dxa"/>
            <w:shd w:val="clear" w:color="auto" w:fill="FFFFFF"/>
            <w:tcMar>
              <w:top w:w="150" w:type="dxa"/>
              <w:left w:w="0" w:type="dxa"/>
              <w:bottom w:w="150" w:type="dxa"/>
              <w:right w:w="240" w:type="dxa"/>
            </w:tcMar>
            <w:vAlign w:val="center"/>
            <w:hideMark/>
          </w:tcPr>
          <w:p w:rsidR="00E52962" w:rsidRPr="00E52962" w:rsidRDefault="00E52962" w:rsidP="00E52962">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E52962" w:rsidRPr="00E52962" w:rsidRDefault="00E52962" w:rsidP="00463FE9">
            <w:r w:rsidRPr="00E52962">
              <w:t>1. 管理员进入员工管理页面</w:t>
            </w:r>
            <w:r w:rsidRPr="00E52962">
              <w:br/>
              <w:t>2. 系统显示员工列表</w:t>
            </w:r>
            <w:r w:rsidRPr="00E52962">
              <w:br/>
              <w:t>3. 管理员选择</w:t>
            </w:r>
            <w:r w:rsidRPr="00E52962">
              <w:t>“</w:t>
            </w:r>
            <w:r w:rsidRPr="00E52962">
              <w:t>新增</w:t>
            </w:r>
            <w:r w:rsidRPr="00E52962">
              <w:t>”</w:t>
            </w:r>
            <w:r w:rsidRPr="00E52962">
              <w:t>或</w:t>
            </w:r>
            <w:r w:rsidRPr="00E52962">
              <w:t>“</w:t>
            </w:r>
            <w:r w:rsidRPr="00E52962">
              <w:t>编辑</w:t>
            </w:r>
            <w:r w:rsidRPr="00E52962">
              <w:t>”</w:t>
            </w:r>
            <w:r w:rsidRPr="00E52962">
              <w:br/>
              <w:t>4. 填写员工信息（姓名、部门、职位、联系方式等）</w:t>
            </w:r>
            <w:r w:rsidRPr="00E52962">
              <w:br/>
              <w:t>5. 提交保存</w:t>
            </w:r>
            <w:r w:rsidRPr="00E52962">
              <w:br/>
              <w:t>6. 系统校验通过，更新数据库</w:t>
            </w:r>
          </w:p>
        </w:tc>
      </w:tr>
      <w:tr w:rsidR="00E52962" w:rsidRPr="00E52962" w:rsidTr="00E52962">
        <w:trPr>
          <w:trHeight w:val="938"/>
        </w:trPr>
        <w:tc>
          <w:tcPr>
            <w:tcW w:w="1843" w:type="dxa"/>
            <w:shd w:val="clear" w:color="auto" w:fill="FFFFFF"/>
            <w:tcMar>
              <w:top w:w="150" w:type="dxa"/>
              <w:left w:w="0" w:type="dxa"/>
              <w:bottom w:w="150" w:type="dxa"/>
              <w:right w:w="240" w:type="dxa"/>
            </w:tcMar>
            <w:vAlign w:val="center"/>
            <w:hideMark/>
          </w:tcPr>
          <w:p w:rsidR="00E52962" w:rsidRPr="00E52962" w:rsidRDefault="00E52962" w:rsidP="00E52962">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E52962" w:rsidRPr="00E52962" w:rsidRDefault="00E52962" w:rsidP="00463FE9">
            <w:r w:rsidRPr="00E52962">
              <w:t xml:space="preserve">1. 登录名重复 </w:t>
            </w:r>
            <w:r w:rsidRPr="00E52962">
              <w:t>→</w:t>
            </w:r>
            <w:r w:rsidRPr="00E52962">
              <w:t xml:space="preserve"> 提示</w:t>
            </w:r>
            <w:r w:rsidRPr="00E52962">
              <w:t>“</w:t>
            </w:r>
            <w:r w:rsidRPr="00E52962">
              <w:t>登录名已存在</w:t>
            </w:r>
            <w:r w:rsidRPr="00E52962">
              <w:t>”</w:t>
            </w:r>
            <w:r w:rsidRPr="00E52962">
              <w:br/>
              <w:t xml:space="preserve">2. 邮箱格式错误 </w:t>
            </w:r>
            <w:r w:rsidRPr="00E52962">
              <w:t>→</w:t>
            </w:r>
            <w:r w:rsidRPr="00E52962">
              <w:t xml:space="preserve"> 提示</w:t>
            </w:r>
            <w:r w:rsidRPr="00E52962">
              <w:t>“</w:t>
            </w:r>
            <w:r w:rsidRPr="00E52962">
              <w:t>邮箱格式无效</w:t>
            </w:r>
            <w:r w:rsidRPr="00E52962">
              <w:t>”</w:t>
            </w:r>
            <w:r w:rsidRPr="00E52962">
              <w:br/>
              <w:t>3. 员工状态修改为</w:t>
            </w:r>
            <w:r w:rsidRPr="00E52962">
              <w:t>“</w:t>
            </w:r>
            <w:r w:rsidRPr="00E52962">
              <w:t>离职</w:t>
            </w:r>
            <w:r w:rsidRPr="00E52962">
              <w:t>”</w:t>
            </w:r>
            <w:r w:rsidRPr="00E52962">
              <w:t>后，该员工无法再提交申请或报名</w:t>
            </w:r>
          </w:p>
        </w:tc>
      </w:tr>
      <w:tr w:rsidR="00E52962" w:rsidRPr="00E52962" w:rsidTr="00E52962">
        <w:trPr>
          <w:trHeight w:val="618"/>
        </w:trPr>
        <w:tc>
          <w:tcPr>
            <w:tcW w:w="1843" w:type="dxa"/>
            <w:shd w:val="clear" w:color="auto" w:fill="FFFFFF"/>
            <w:tcMar>
              <w:top w:w="150" w:type="dxa"/>
              <w:left w:w="0" w:type="dxa"/>
              <w:bottom w:w="150" w:type="dxa"/>
              <w:right w:w="240" w:type="dxa"/>
            </w:tcMar>
            <w:vAlign w:val="center"/>
            <w:hideMark/>
          </w:tcPr>
          <w:p w:rsidR="00E52962" w:rsidRPr="00E52962" w:rsidRDefault="00E52962" w:rsidP="00E52962">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E52962" w:rsidRPr="00E52962" w:rsidRDefault="00E52962" w:rsidP="00A216B4">
            <w:pPr>
              <w:keepNext/>
              <w:rPr>
                <w:rFonts w:hint="eastAsia"/>
              </w:rPr>
            </w:pPr>
            <w:r w:rsidRPr="00E52962">
              <w:t>1. 员工状态仅允许</w:t>
            </w:r>
            <w:r w:rsidRPr="00E52962">
              <w:t> </w:t>
            </w:r>
            <w:r w:rsidRPr="00E52962">
              <w:t>ACTIVE</w:t>
            </w:r>
            <w:r w:rsidRPr="00E52962">
              <w:t> </w:t>
            </w:r>
            <w:r w:rsidRPr="00E52962">
              <w:t>或</w:t>
            </w:r>
            <w:r w:rsidRPr="00E52962">
              <w:t> </w:t>
            </w:r>
            <w:r w:rsidRPr="00E52962">
              <w:t>RESIGNED</w:t>
            </w:r>
            <w:r w:rsidRPr="00E52962">
              <w:br/>
              <w:t>2. 离职员工历史记录保留，但不可参与新培训</w:t>
            </w:r>
          </w:p>
        </w:tc>
      </w:tr>
    </w:tbl>
    <w:p w:rsidR="00E52962" w:rsidRPr="00A216B4" w:rsidRDefault="00A216B4" w:rsidP="00A216B4">
      <w:pPr>
        <w:pStyle w:val="af0"/>
        <w:ind w:firstLineChars="2000" w:firstLine="4000"/>
        <w:rPr>
          <w:rFonts w:hint="eastAsia"/>
        </w:rPr>
      </w:pPr>
      <w:bookmarkStart w:id="19" w:name="_Toc239969491"/>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2</w:t>
      </w:r>
      <w:r w:rsidR="00C53296">
        <w:fldChar w:fldCharType="end"/>
      </w:r>
      <w:r>
        <w:rPr>
          <w:rFonts w:hint="eastAsia"/>
        </w:rPr>
        <w:t xml:space="preserve"> </w:t>
      </w:r>
      <w:r w:rsidRPr="00F510B7">
        <w:t>员工信息管理</w:t>
      </w:r>
      <w:bookmarkEnd w:id="19"/>
    </w:p>
    <w:p w:rsidR="00E52962" w:rsidRDefault="00485767" w:rsidP="001418C1">
      <w:pPr>
        <w:numPr>
          <w:ilvl w:val="0"/>
          <w:numId w:val="7"/>
        </w:numPr>
        <w:spacing w:beforeLines="50" w:before="156"/>
        <w:rPr>
          <w:b/>
          <w:bCs/>
        </w:rPr>
      </w:pPr>
      <w:r w:rsidRPr="00485767">
        <w:rPr>
          <w:b/>
          <w:bCs/>
        </w:rPr>
        <w:t>部门预算管理</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B359FB"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B359FB" w:rsidRPr="00E52962" w:rsidRDefault="00B359FB" w:rsidP="00B359FB">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B359FB" w:rsidRPr="00E52962" w:rsidRDefault="00B359FB" w:rsidP="001418C1">
            <w:pPr>
              <w:ind w:left="720" w:firstLineChars="1100" w:firstLine="2640"/>
            </w:pPr>
            <w:r w:rsidRPr="00E52962">
              <w:t>内容</w:t>
            </w:r>
          </w:p>
        </w:tc>
      </w:tr>
      <w:tr w:rsidR="00B359FB" w:rsidRPr="00E52962" w:rsidTr="001418C1">
        <w:trPr>
          <w:trHeight w:val="309"/>
        </w:trPr>
        <w:tc>
          <w:tcPr>
            <w:tcW w:w="1843" w:type="dxa"/>
            <w:shd w:val="clear" w:color="auto" w:fill="FFFFFF"/>
            <w:tcMar>
              <w:top w:w="150" w:type="dxa"/>
              <w:left w:w="0" w:type="dxa"/>
              <w:bottom w:w="150" w:type="dxa"/>
              <w:right w:w="240" w:type="dxa"/>
            </w:tcMar>
            <w:vAlign w:val="center"/>
            <w:hideMark/>
          </w:tcPr>
          <w:p w:rsidR="00B359FB" w:rsidRPr="00E52962" w:rsidRDefault="00B359FB"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B359FB" w:rsidRPr="00E52962" w:rsidRDefault="00B359FB" w:rsidP="00463FE9">
            <w:pPr>
              <w:rPr>
                <w:rFonts w:hint="eastAsia"/>
              </w:rPr>
            </w:pPr>
            <w:r w:rsidRPr="00E52962">
              <w:t>UC-ORG-0</w:t>
            </w:r>
            <w:r w:rsidR="0024724E">
              <w:rPr>
                <w:rFonts w:hint="eastAsia"/>
              </w:rPr>
              <w:t>2</w:t>
            </w:r>
          </w:p>
        </w:tc>
      </w:tr>
      <w:tr w:rsidR="00B359FB" w:rsidRPr="00E52962" w:rsidTr="001418C1">
        <w:trPr>
          <w:trHeight w:val="309"/>
        </w:trPr>
        <w:tc>
          <w:tcPr>
            <w:tcW w:w="1843" w:type="dxa"/>
            <w:shd w:val="clear" w:color="auto" w:fill="FFFFFF"/>
            <w:tcMar>
              <w:top w:w="150" w:type="dxa"/>
              <w:left w:w="0" w:type="dxa"/>
              <w:bottom w:w="150" w:type="dxa"/>
              <w:right w:w="240" w:type="dxa"/>
            </w:tcMar>
            <w:vAlign w:val="center"/>
            <w:hideMark/>
          </w:tcPr>
          <w:p w:rsidR="00B359FB" w:rsidRPr="00E52962" w:rsidRDefault="00B359FB"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B359FB" w:rsidRPr="00E52962" w:rsidRDefault="0024724E" w:rsidP="00463FE9">
            <w:pPr>
              <w:rPr>
                <w:rFonts w:hint="eastAsia"/>
              </w:rPr>
            </w:pPr>
            <w:r>
              <w:rPr>
                <w:rFonts w:hint="eastAsia"/>
              </w:rPr>
              <w:t>部门预算管理</w:t>
            </w:r>
          </w:p>
        </w:tc>
      </w:tr>
      <w:tr w:rsidR="00B359FB" w:rsidRPr="00E52962" w:rsidTr="001418C1">
        <w:trPr>
          <w:trHeight w:val="319"/>
        </w:trPr>
        <w:tc>
          <w:tcPr>
            <w:tcW w:w="1843" w:type="dxa"/>
            <w:shd w:val="clear" w:color="auto" w:fill="FFFFFF"/>
            <w:tcMar>
              <w:top w:w="150" w:type="dxa"/>
              <w:left w:w="0" w:type="dxa"/>
              <w:bottom w:w="150" w:type="dxa"/>
              <w:right w:w="240" w:type="dxa"/>
            </w:tcMar>
            <w:vAlign w:val="center"/>
            <w:hideMark/>
          </w:tcPr>
          <w:p w:rsidR="00B359FB" w:rsidRPr="00E52962" w:rsidRDefault="00B359FB"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B359FB" w:rsidRPr="00E52962" w:rsidRDefault="00B359FB" w:rsidP="00463FE9">
            <w:r w:rsidRPr="00E52962">
              <w:t>系统管理员</w:t>
            </w:r>
          </w:p>
        </w:tc>
      </w:tr>
      <w:tr w:rsidR="00B359FB" w:rsidRPr="00E52962" w:rsidTr="001418C1">
        <w:trPr>
          <w:trHeight w:val="309"/>
        </w:trPr>
        <w:tc>
          <w:tcPr>
            <w:tcW w:w="1843" w:type="dxa"/>
            <w:shd w:val="clear" w:color="auto" w:fill="FFFFFF"/>
            <w:tcMar>
              <w:top w:w="150" w:type="dxa"/>
              <w:left w:w="0" w:type="dxa"/>
              <w:bottom w:w="150" w:type="dxa"/>
              <w:right w:w="240" w:type="dxa"/>
            </w:tcMar>
            <w:vAlign w:val="center"/>
            <w:hideMark/>
          </w:tcPr>
          <w:p w:rsidR="00B359FB" w:rsidRPr="00E52962" w:rsidRDefault="00B359FB"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B359FB" w:rsidRPr="00E52962" w:rsidRDefault="00B359FB" w:rsidP="00463FE9">
            <w:r w:rsidRPr="00E52962">
              <w:t>管理员已登录系统</w:t>
            </w:r>
          </w:p>
        </w:tc>
      </w:tr>
      <w:tr w:rsidR="00B359FB" w:rsidRPr="00E52962" w:rsidTr="001418C1">
        <w:trPr>
          <w:trHeight w:val="309"/>
        </w:trPr>
        <w:tc>
          <w:tcPr>
            <w:tcW w:w="1843" w:type="dxa"/>
            <w:shd w:val="clear" w:color="auto" w:fill="FFFFFF"/>
            <w:tcMar>
              <w:top w:w="150" w:type="dxa"/>
              <w:left w:w="0" w:type="dxa"/>
              <w:bottom w:w="150" w:type="dxa"/>
              <w:right w:w="240" w:type="dxa"/>
            </w:tcMar>
            <w:vAlign w:val="center"/>
            <w:hideMark/>
          </w:tcPr>
          <w:p w:rsidR="00B359FB" w:rsidRPr="00E52962" w:rsidRDefault="00B359FB"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B359FB" w:rsidRPr="00E52962" w:rsidRDefault="00582CE8" w:rsidP="00463FE9">
            <w:r w:rsidRPr="00582CE8">
              <w:t>部门预算信息被正确保存至</w:t>
            </w:r>
            <w:r w:rsidRPr="00582CE8">
              <w:t> </w:t>
            </w:r>
            <w:r w:rsidRPr="00582CE8">
              <w:t>DEPARTMENTS_TRAINING</w:t>
            </w:r>
            <w:r w:rsidRPr="00582CE8">
              <w:t> </w:t>
            </w:r>
            <w:r w:rsidRPr="00582CE8">
              <w:t>表</w:t>
            </w:r>
          </w:p>
        </w:tc>
      </w:tr>
      <w:tr w:rsidR="00B359FB" w:rsidRPr="00E52962" w:rsidTr="001418C1">
        <w:trPr>
          <w:trHeight w:val="1866"/>
        </w:trPr>
        <w:tc>
          <w:tcPr>
            <w:tcW w:w="1843" w:type="dxa"/>
            <w:shd w:val="clear" w:color="auto" w:fill="FFFFFF"/>
            <w:tcMar>
              <w:top w:w="150" w:type="dxa"/>
              <w:left w:w="0" w:type="dxa"/>
              <w:bottom w:w="150" w:type="dxa"/>
              <w:right w:w="240" w:type="dxa"/>
            </w:tcMar>
            <w:vAlign w:val="center"/>
            <w:hideMark/>
          </w:tcPr>
          <w:p w:rsidR="00B359FB" w:rsidRPr="00E52962" w:rsidRDefault="00B359FB" w:rsidP="001418C1">
            <w:pPr>
              <w:ind w:firstLineChars="200" w:firstLine="480"/>
            </w:pPr>
            <w:r w:rsidRPr="00E52962">
              <w:lastRenderedPageBreak/>
              <w:t>基本流程</w:t>
            </w:r>
          </w:p>
        </w:tc>
        <w:tc>
          <w:tcPr>
            <w:tcW w:w="7965" w:type="dxa"/>
            <w:shd w:val="clear" w:color="auto" w:fill="FFFFFF"/>
            <w:tcMar>
              <w:top w:w="150" w:type="dxa"/>
              <w:left w:w="240" w:type="dxa"/>
              <w:bottom w:w="150" w:type="dxa"/>
              <w:right w:w="0" w:type="dxa"/>
            </w:tcMar>
            <w:vAlign w:val="center"/>
            <w:hideMark/>
          </w:tcPr>
          <w:p w:rsidR="00B359FB" w:rsidRPr="00E52962" w:rsidRDefault="00582CE8" w:rsidP="00463FE9">
            <w:r w:rsidRPr="00582CE8">
              <w:t>1. 管理员进入部门预算管理页面</w:t>
            </w:r>
            <w:r w:rsidRPr="00582CE8">
              <w:br/>
              <w:t>2. 系统显示部门列表及年度预算、已用预算、剩余预算</w:t>
            </w:r>
            <w:r w:rsidRPr="00582CE8">
              <w:br/>
              <w:t>3. 管理员选择</w:t>
            </w:r>
            <w:r w:rsidRPr="00582CE8">
              <w:t>“</w:t>
            </w:r>
            <w:r w:rsidRPr="00582CE8">
              <w:t>新增</w:t>
            </w:r>
            <w:r w:rsidRPr="00582CE8">
              <w:t>”</w:t>
            </w:r>
            <w:r w:rsidRPr="00582CE8">
              <w:t>或</w:t>
            </w:r>
            <w:r w:rsidRPr="00582CE8">
              <w:t>“</w:t>
            </w:r>
            <w:r w:rsidRPr="00582CE8">
              <w:t>编辑</w:t>
            </w:r>
            <w:r w:rsidRPr="00582CE8">
              <w:t>”</w:t>
            </w:r>
            <w:r w:rsidRPr="00582CE8">
              <w:br/>
              <w:t>4. 填写部门名称、年度、年度预算金额</w:t>
            </w:r>
            <w:r w:rsidRPr="00582CE8">
              <w:br/>
              <w:t>5. 提交保存</w:t>
            </w:r>
            <w:r w:rsidRPr="00582CE8">
              <w:br/>
              <w:t>6. 系统校验通过，更新数据库</w:t>
            </w:r>
          </w:p>
        </w:tc>
      </w:tr>
      <w:tr w:rsidR="00B359FB" w:rsidRPr="00E52962" w:rsidTr="001418C1">
        <w:trPr>
          <w:trHeight w:val="938"/>
        </w:trPr>
        <w:tc>
          <w:tcPr>
            <w:tcW w:w="1843" w:type="dxa"/>
            <w:shd w:val="clear" w:color="auto" w:fill="FFFFFF"/>
            <w:tcMar>
              <w:top w:w="150" w:type="dxa"/>
              <w:left w:w="0" w:type="dxa"/>
              <w:bottom w:w="150" w:type="dxa"/>
              <w:right w:w="240" w:type="dxa"/>
            </w:tcMar>
            <w:vAlign w:val="center"/>
            <w:hideMark/>
          </w:tcPr>
          <w:p w:rsidR="00B359FB" w:rsidRPr="00E52962" w:rsidRDefault="00B359FB"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B359FB" w:rsidRPr="00E52962" w:rsidRDefault="00582CE8" w:rsidP="00463FE9">
            <w:r w:rsidRPr="00582CE8">
              <w:t xml:space="preserve">1. 部门名称重复 </w:t>
            </w:r>
            <w:r w:rsidRPr="00582CE8">
              <w:t>→</w:t>
            </w:r>
            <w:r w:rsidRPr="00582CE8">
              <w:t xml:space="preserve"> 提示</w:t>
            </w:r>
            <w:r w:rsidRPr="00582CE8">
              <w:t>“</w:t>
            </w:r>
            <w:r w:rsidRPr="00582CE8">
              <w:t>部门名称已存在</w:t>
            </w:r>
            <w:r w:rsidRPr="00582CE8">
              <w:t>”</w:t>
            </w:r>
            <w:r w:rsidRPr="00582CE8">
              <w:br/>
              <w:t xml:space="preserve">2. 年度预算为负数 </w:t>
            </w:r>
            <w:r w:rsidRPr="00582CE8">
              <w:t>→</w:t>
            </w:r>
            <w:r w:rsidRPr="00582CE8">
              <w:t xml:space="preserve"> 提示</w:t>
            </w:r>
            <w:r w:rsidRPr="00582CE8">
              <w:t>“</w:t>
            </w:r>
            <w:r w:rsidRPr="00582CE8">
              <w:t>预算金额不能为负</w:t>
            </w:r>
            <w:r w:rsidRPr="00582CE8">
              <w:t>”</w:t>
            </w:r>
            <w:r w:rsidRPr="00582CE8">
              <w:br/>
              <w:t xml:space="preserve">3. 已用预算超过年度预算 </w:t>
            </w:r>
            <w:r w:rsidRPr="00582CE8">
              <w:t>→</w:t>
            </w:r>
            <w:r w:rsidRPr="00582CE8">
              <w:t xml:space="preserve"> 提示</w:t>
            </w:r>
            <w:r w:rsidRPr="00582CE8">
              <w:t>“</w:t>
            </w:r>
            <w:r w:rsidRPr="00582CE8">
              <w:t>已用预算不能超过年度预算</w:t>
            </w:r>
            <w:r w:rsidRPr="00582CE8">
              <w:t>”</w:t>
            </w:r>
          </w:p>
        </w:tc>
      </w:tr>
      <w:tr w:rsidR="00B359FB" w:rsidRPr="00E52962" w:rsidTr="001418C1">
        <w:trPr>
          <w:trHeight w:val="618"/>
        </w:trPr>
        <w:tc>
          <w:tcPr>
            <w:tcW w:w="1843" w:type="dxa"/>
            <w:shd w:val="clear" w:color="auto" w:fill="FFFFFF"/>
            <w:tcMar>
              <w:top w:w="150" w:type="dxa"/>
              <w:left w:w="0" w:type="dxa"/>
              <w:bottom w:w="150" w:type="dxa"/>
              <w:right w:w="240" w:type="dxa"/>
            </w:tcMar>
            <w:vAlign w:val="center"/>
            <w:hideMark/>
          </w:tcPr>
          <w:p w:rsidR="00B359FB" w:rsidRPr="00E52962" w:rsidRDefault="00B359FB"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B359FB" w:rsidRPr="00E52962" w:rsidRDefault="00582CE8" w:rsidP="00A216B4">
            <w:pPr>
              <w:keepNext/>
              <w:rPr>
                <w:rFonts w:hint="eastAsia"/>
              </w:rPr>
            </w:pPr>
            <w:r w:rsidRPr="00582CE8">
              <w:t>1. 年度预算和已用预算均不允许为负数</w:t>
            </w:r>
            <w:r w:rsidRPr="00582CE8">
              <w:br/>
              <w:t>2. 剩余预算由年度预算减已用预算自动计算，不允许手动修改</w:t>
            </w:r>
            <w:r w:rsidRPr="00582CE8">
              <w:br/>
              <w:t>3. 部门预算按年度管理，当前版本固定为 2026 年</w:t>
            </w:r>
          </w:p>
        </w:tc>
      </w:tr>
    </w:tbl>
    <w:p w:rsidR="00A216B4" w:rsidRDefault="00A216B4" w:rsidP="00A216B4">
      <w:pPr>
        <w:pStyle w:val="af0"/>
        <w:ind w:firstLineChars="2000" w:firstLine="4000"/>
      </w:pPr>
      <w:bookmarkStart w:id="20" w:name="_Toc239969492"/>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3</w:t>
      </w:r>
      <w:r w:rsidR="00C53296">
        <w:fldChar w:fldCharType="end"/>
      </w:r>
      <w:r>
        <w:rPr>
          <w:rFonts w:hint="eastAsia"/>
        </w:rPr>
        <w:t xml:space="preserve"> </w:t>
      </w:r>
      <w:r>
        <w:rPr>
          <w:rFonts w:hint="eastAsia"/>
        </w:rPr>
        <w:t>部门预算管理</w:t>
      </w:r>
      <w:bookmarkEnd w:id="20"/>
    </w:p>
    <w:p w:rsidR="00E52962" w:rsidRDefault="00485767" w:rsidP="001418C1">
      <w:pPr>
        <w:numPr>
          <w:ilvl w:val="0"/>
          <w:numId w:val="7"/>
        </w:numPr>
        <w:spacing w:beforeLines="50" w:before="156"/>
        <w:rPr>
          <w:b/>
          <w:bCs/>
        </w:rPr>
      </w:pPr>
      <w:r w:rsidRPr="00485767">
        <w:rPr>
          <w:b/>
          <w:bCs/>
        </w:rPr>
        <w:t>讲师管理</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24724E"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24724E" w:rsidRPr="00E52962" w:rsidRDefault="0024724E" w:rsidP="0024724E">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24724E" w:rsidRPr="00E52962" w:rsidRDefault="0024724E" w:rsidP="001418C1">
            <w:pPr>
              <w:ind w:left="720" w:firstLineChars="1100" w:firstLine="2640"/>
            </w:pPr>
            <w:r w:rsidRPr="00E52962">
              <w:t>内容</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24724E" w:rsidRPr="00E52962" w:rsidRDefault="0024724E" w:rsidP="00463FE9">
            <w:pPr>
              <w:rPr>
                <w:rFonts w:hint="eastAsia"/>
              </w:rPr>
            </w:pPr>
            <w:r w:rsidRPr="00E52962">
              <w:t>UC-ORG-0</w:t>
            </w:r>
            <w:r>
              <w:rPr>
                <w:rFonts w:hint="eastAsia"/>
              </w:rPr>
              <w:t>3</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24724E" w:rsidRPr="00E52962" w:rsidRDefault="0024724E" w:rsidP="00463FE9">
            <w:r>
              <w:rPr>
                <w:rFonts w:hint="eastAsia"/>
              </w:rPr>
              <w:t>讲师</w:t>
            </w:r>
            <w:r w:rsidRPr="00E52962">
              <w:t>管理</w:t>
            </w:r>
          </w:p>
        </w:tc>
      </w:tr>
      <w:tr w:rsidR="0024724E" w:rsidRPr="00E52962" w:rsidTr="001418C1">
        <w:trPr>
          <w:trHeight w:val="31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24724E" w:rsidRPr="00E52962" w:rsidRDefault="0024724E" w:rsidP="00463FE9">
            <w:r w:rsidRPr="00E52962">
              <w:t>系统管理员</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24724E" w:rsidRPr="00E52962" w:rsidRDefault="0024724E" w:rsidP="00463FE9">
            <w:r w:rsidRPr="00E52962">
              <w:t>管理员已登录系统</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24724E" w:rsidRPr="00E52962" w:rsidRDefault="00582CE8" w:rsidP="00463FE9">
            <w:r w:rsidRPr="00582CE8">
              <w:t>讲师信息被正确保存至</w:t>
            </w:r>
            <w:r w:rsidRPr="00582CE8">
              <w:t> </w:t>
            </w:r>
            <w:r w:rsidRPr="00582CE8">
              <w:t>TRAINERS</w:t>
            </w:r>
            <w:r w:rsidRPr="00582CE8">
              <w:t> </w:t>
            </w:r>
            <w:r w:rsidRPr="00582CE8">
              <w:t>表</w:t>
            </w:r>
          </w:p>
        </w:tc>
      </w:tr>
      <w:tr w:rsidR="0024724E" w:rsidRPr="00E52962" w:rsidTr="001418C1">
        <w:trPr>
          <w:trHeight w:val="1866"/>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24724E" w:rsidRPr="00E52962" w:rsidRDefault="00582CE8" w:rsidP="00463FE9">
            <w:r w:rsidRPr="00582CE8">
              <w:t>1. 管理员进入讲师管理页面</w:t>
            </w:r>
            <w:r w:rsidRPr="00582CE8">
              <w:br/>
              <w:t>2. 系统显示讲师列表</w:t>
            </w:r>
            <w:r w:rsidRPr="00582CE8">
              <w:br/>
              <w:t>3. 管理员选择</w:t>
            </w:r>
            <w:r w:rsidRPr="00582CE8">
              <w:t>“</w:t>
            </w:r>
            <w:r w:rsidRPr="00582CE8">
              <w:t>新增</w:t>
            </w:r>
            <w:r w:rsidRPr="00582CE8">
              <w:t>”</w:t>
            </w:r>
            <w:r w:rsidRPr="00582CE8">
              <w:t>或</w:t>
            </w:r>
            <w:r w:rsidRPr="00582CE8">
              <w:t>“</w:t>
            </w:r>
            <w:r w:rsidRPr="00582CE8">
              <w:t>编辑</w:t>
            </w:r>
            <w:r w:rsidRPr="00582CE8">
              <w:t>”</w:t>
            </w:r>
            <w:r w:rsidRPr="00582CE8">
              <w:br/>
              <w:t>4. 填写讲师信息（姓名、职称、所属公司、电话、邮箱、星级、是否内部讲师）</w:t>
            </w:r>
            <w:r w:rsidRPr="00582CE8">
              <w:br/>
              <w:t>5. 提交保存</w:t>
            </w:r>
            <w:r w:rsidRPr="00582CE8">
              <w:br/>
              <w:t>6. 系统校验通过，更新数据库</w:t>
            </w:r>
          </w:p>
        </w:tc>
      </w:tr>
      <w:tr w:rsidR="0024724E" w:rsidRPr="00E52962" w:rsidTr="001418C1">
        <w:trPr>
          <w:trHeight w:val="938"/>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24724E" w:rsidRPr="00E52962" w:rsidRDefault="00582CE8" w:rsidP="00463FE9">
            <w:r w:rsidRPr="00582CE8">
              <w:t xml:space="preserve">1. 讲师姓名为空 </w:t>
            </w:r>
            <w:r w:rsidRPr="00582CE8">
              <w:t>→</w:t>
            </w:r>
            <w:r w:rsidRPr="00582CE8">
              <w:t xml:space="preserve"> 提示</w:t>
            </w:r>
            <w:r w:rsidRPr="00582CE8">
              <w:t>“</w:t>
            </w:r>
            <w:r w:rsidRPr="00582CE8">
              <w:t>讲师姓名不能为空</w:t>
            </w:r>
            <w:r w:rsidRPr="00582CE8">
              <w:t>”</w:t>
            </w:r>
            <w:r w:rsidRPr="00582CE8">
              <w:br/>
              <w:t xml:space="preserve">2. 星级超出 1-5 范围 </w:t>
            </w:r>
            <w:r w:rsidRPr="00582CE8">
              <w:t>→</w:t>
            </w:r>
            <w:r w:rsidRPr="00582CE8">
              <w:t xml:space="preserve"> 提示</w:t>
            </w:r>
            <w:r w:rsidRPr="00582CE8">
              <w:t>“</w:t>
            </w:r>
            <w:r w:rsidRPr="00582CE8">
              <w:t>星级必须在 1-5 之间</w:t>
            </w:r>
            <w:r w:rsidRPr="00582CE8">
              <w:t>”</w:t>
            </w:r>
            <w:r w:rsidRPr="00582CE8">
              <w:br/>
              <w:t xml:space="preserve">3. 邮箱格式错误 </w:t>
            </w:r>
            <w:r w:rsidRPr="00582CE8">
              <w:t>→</w:t>
            </w:r>
            <w:r w:rsidRPr="00582CE8">
              <w:t xml:space="preserve"> 提示</w:t>
            </w:r>
            <w:r w:rsidRPr="00582CE8">
              <w:t>“</w:t>
            </w:r>
            <w:r w:rsidRPr="00582CE8">
              <w:t>邮箱格式无效</w:t>
            </w:r>
            <w:r w:rsidRPr="00582CE8">
              <w:t>”</w:t>
            </w:r>
          </w:p>
        </w:tc>
      </w:tr>
      <w:tr w:rsidR="0024724E" w:rsidRPr="00E52962" w:rsidTr="001418C1">
        <w:trPr>
          <w:trHeight w:val="618"/>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lastRenderedPageBreak/>
              <w:t>业务规则</w:t>
            </w:r>
          </w:p>
        </w:tc>
        <w:tc>
          <w:tcPr>
            <w:tcW w:w="7965" w:type="dxa"/>
            <w:shd w:val="clear" w:color="auto" w:fill="FFFFFF"/>
            <w:tcMar>
              <w:top w:w="150" w:type="dxa"/>
              <w:left w:w="240" w:type="dxa"/>
              <w:bottom w:w="150" w:type="dxa"/>
              <w:right w:w="0" w:type="dxa"/>
            </w:tcMar>
            <w:vAlign w:val="center"/>
            <w:hideMark/>
          </w:tcPr>
          <w:p w:rsidR="0024724E" w:rsidRPr="00E52962" w:rsidRDefault="00582CE8" w:rsidP="00A216B4">
            <w:pPr>
              <w:keepNext/>
              <w:rPr>
                <w:rFonts w:hint="eastAsia"/>
              </w:rPr>
            </w:pPr>
            <w:r w:rsidRPr="00582CE8">
              <w:t>1. 星级默认值为 3，取值范围为 1 到 5</w:t>
            </w:r>
            <w:r w:rsidRPr="00582CE8">
              <w:br/>
              <w:t>2. 是否内部讲师取值仅允许</w:t>
            </w:r>
            <w:r w:rsidRPr="00582CE8">
              <w:t> </w:t>
            </w:r>
            <w:r w:rsidRPr="00582CE8">
              <w:t>Y</w:t>
            </w:r>
            <w:r w:rsidRPr="00582CE8">
              <w:t> </w:t>
            </w:r>
            <w:r w:rsidRPr="00582CE8">
              <w:t>或</w:t>
            </w:r>
            <w:r w:rsidRPr="00582CE8">
              <w:t> </w:t>
            </w:r>
            <w:r w:rsidRPr="00582CE8">
              <w:t>N</w:t>
            </w:r>
            <w:r w:rsidRPr="00582CE8">
              <w:br/>
              <w:t>3. 已被课程引用的讲师不可删除</w:t>
            </w:r>
          </w:p>
        </w:tc>
      </w:tr>
    </w:tbl>
    <w:p w:rsidR="00A216B4" w:rsidRDefault="00A216B4" w:rsidP="00A216B4">
      <w:pPr>
        <w:pStyle w:val="af0"/>
        <w:ind w:firstLineChars="2100" w:firstLine="4200"/>
      </w:pPr>
      <w:bookmarkStart w:id="21" w:name="_Toc239969493"/>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4</w:t>
      </w:r>
      <w:r w:rsidR="00C53296">
        <w:fldChar w:fldCharType="end"/>
      </w:r>
      <w:r>
        <w:rPr>
          <w:rFonts w:hint="eastAsia"/>
        </w:rPr>
        <w:t xml:space="preserve"> </w:t>
      </w:r>
      <w:r>
        <w:rPr>
          <w:rFonts w:hint="eastAsia"/>
        </w:rPr>
        <w:t>讲师管理</w:t>
      </w:r>
      <w:bookmarkEnd w:id="21"/>
    </w:p>
    <w:p w:rsidR="00E52962" w:rsidRDefault="00485767" w:rsidP="001418C1">
      <w:pPr>
        <w:numPr>
          <w:ilvl w:val="0"/>
          <w:numId w:val="7"/>
        </w:numPr>
        <w:spacing w:beforeLines="50" w:before="156"/>
        <w:rPr>
          <w:b/>
          <w:bCs/>
        </w:rPr>
      </w:pPr>
      <w:r w:rsidRPr="00485767">
        <w:rPr>
          <w:b/>
          <w:bCs/>
        </w:rPr>
        <w:t>课程管理</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24724E"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24724E" w:rsidRPr="00E52962" w:rsidRDefault="0024724E" w:rsidP="0024724E">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24724E" w:rsidRPr="00E52962" w:rsidRDefault="0024724E" w:rsidP="001418C1">
            <w:pPr>
              <w:ind w:left="720" w:firstLineChars="1100" w:firstLine="2640"/>
            </w:pPr>
            <w:r w:rsidRPr="00E52962">
              <w:t>内容</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24724E" w:rsidRPr="00E52962" w:rsidRDefault="0024724E" w:rsidP="00463FE9">
            <w:pPr>
              <w:rPr>
                <w:rFonts w:hint="eastAsia"/>
              </w:rPr>
            </w:pPr>
            <w:r w:rsidRPr="00E52962">
              <w:t>UC-ORG-0</w:t>
            </w:r>
            <w:r>
              <w:rPr>
                <w:rFonts w:hint="eastAsia"/>
              </w:rPr>
              <w:t>4</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24724E" w:rsidRPr="00E52962" w:rsidRDefault="0024724E" w:rsidP="00463FE9">
            <w:r>
              <w:rPr>
                <w:rFonts w:hint="eastAsia"/>
              </w:rPr>
              <w:t>课程</w:t>
            </w:r>
            <w:r w:rsidRPr="00E52962">
              <w:t>管理</w:t>
            </w:r>
          </w:p>
        </w:tc>
      </w:tr>
      <w:tr w:rsidR="0024724E" w:rsidRPr="00E52962" w:rsidTr="001418C1">
        <w:trPr>
          <w:trHeight w:val="31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24724E" w:rsidRPr="00E52962" w:rsidRDefault="0024724E" w:rsidP="00463FE9">
            <w:r w:rsidRPr="00E52962">
              <w:t>系统管理员</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24724E" w:rsidRPr="00E52962" w:rsidRDefault="00582CE8" w:rsidP="00463FE9">
            <w:r w:rsidRPr="00582CE8">
              <w:t>管理员已登录系统；讲师和部门数据已存在</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24724E" w:rsidRPr="00E52962" w:rsidRDefault="00582CE8" w:rsidP="00463FE9">
            <w:r w:rsidRPr="00582CE8">
              <w:t>课程信息被正确保存至</w:t>
            </w:r>
            <w:r w:rsidRPr="00582CE8">
              <w:t> </w:t>
            </w:r>
            <w:r w:rsidRPr="00582CE8">
              <w:t>TRAINING_COURSES</w:t>
            </w:r>
            <w:r w:rsidRPr="00582CE8">
              <w:t> </w:t>
            </w:r>
            <w:r w:rsidRPr="00582CE8">
              <w:t>表</w:t>
            </w:r>
          </w:p>
        </w:tc>
      </w:tr>
      <w:tr w:rsidR="0024724E" w:rsidRPr="00E52962" w:rsidTr="001418C1">
        <w:trPr>
          <w:trHeight w:val="1866"/>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24724E" w:rsidRPr="00E52962" w:rsidRDefault="00582CE8" w:rsidP="00463FE9">
            <w:r w:rsidRPr="00582CE8">
              <w:t>1. 管理员进入课程管理页面</w:t>
            </w:r>
            <w:r w:rsidRPr="00582CE8">
              <w:br/>
              <w:t>2. 系统显示课程列表</w:t>
            </w:r>
            <w:r w:rsidRPr="00582CE8">
              <w:br/>
              <w:t>3. 管理员选择</w:t>
            </w:r>
            <w:r w:rsidRPr="00582CE8">
              <w:t>“</w:t>
            </w:r>
            <w:r w:rsidRPr="00582CE8">
              <w:t>新增</w:t>
            </w:r>
            <w:r w:rsidRPr="00582CE8">
              <w:t>”</w:t>
            </w:r>
            <w:r w:rsidRPr="00582CE8">
              <w:t>或</w:t>
            </w:r>
            <w:r w:rsidRPr="00582CE8">
              <w:t>“</w:t>
            </w:r>
            <w:r w:rsidRPr="00582CE8">
              <w:t>编辑</w:t>
            </w:r>
            <w:r w:rsidRPr="00582CE8">
              <w:t>”</w:t>
            </w:r>
            <w:r w:rsidRPr="00582CE8">
              <w:br/>
              <w:t>4. 填写课程信息（名称、类型、学时、讲师、最大人数、时间、地点、预算、主办部门等）</w:t>
            </w:r>
            <w:r w:rsidRPr="00582CE8">
              <w:br/>
              <w:t>5. 提交保存，课程默认状态为</w:t>
            </w:r>
            <w:r w:rsidRPr="00582CE8">
              <w:t> </w:t>
            </w:r>
            <w:r w:rsidRPr="00582CE8">
              <w:t>DRAFT</w:t>
            </w:r>
            <w:r w:rsidRPr="00582CE8">
              <w:br/>
              <w:t>6. 管理员可选择</w:t>
            </w:r>
            <w:r w:rsidRPr="00582CE8">
              <w:t>“</w:t>
            </w:r>
            <w:r w:rsidRPr="00582CE8">
              <w:t>发布</w:t>
            </w:r>
            <w:r w:rsidRPr="00582CE8">
              <w:t>”</w:t>
            </w:r>
            <w:r w:rsidRPr="00582CE8">
              <w:t>课程，系统校验必填字段完整</w:t>
            </w:r>
            <w:r w:rsidRPr="00582CE8">
              <w:br/>
              <w:t>7. 发布成功后，课程状态变为</w:t>
            </w:r>
            <w:r w:rsidRPr="00582CE8">
              <w:t> </w:t>
            </w:r>
            <w:r w:rsidRPr="00582CE8">
              <w:t>PUBLISHED</w:t>
            </w:r>
          </w:p>
        </w:tc>
      </w:tr>
      <w:tr w:rsidR="0024724E" w:rsidRPr="00E52962" w:rsidTr="001418C1">
        <w:trPr>
          <w:trHeight w:val="938"/>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24724E" w:rsidRPr="00E52962" w:rsidRDefault="00582CE8" w:rsidP="00463FE9">
            <w:r w:rsidRPr="00582CE8">
              <w:t xml:space="preserve">1. 课程名称为空 </w:t>
            </w:r>
            <w:r w:rsidRPr="00582CE8">
              <w:t>→</w:t>
            </w:r>
            <w:r w:rsidRPr="00582CE8">
              <w:t xml:space="preserve"> 提示</w:t>
            </w:r>
            <w:r w:rsidRPr="00582CE8">
              <w:t>“</w:t>
            </w:r>
            <w:r w:rsidRPr="00582CE8">
              <w:t>课程名称不能为空</w:t>
            </w:r>
            <w:r w:rsidRPr="00582CE8">
              <w:t>”</w:t>
            </w:r>
            <w:r w:rsidRPr="00582CE8">
              <w:br/>
              <w:t xml:space="preserve">2. 开始时间晚于结束时间 </w:t>
            </w:r>
            <w:r w:rsidRPr="00582CE8">
              <w:t>→</w:t>
            </w:r>
            <w:r w:rsidRPr="00582CE8">
              <w:t xml:space="preserve"> 提示</w:t>
            </w:r>
            <w:r w:rsidRPr="00582CE8">
              <w:t>“</w:t>
            </w:r>
            <w:r w:rsidRPr="00582CE8">
              <w:t>时间设置错误</w:t>
            </w:r>
            <w:r w:rsidRPr="00582CE8">
              <w:t>”</w:t>
            </w:r>
            <w:r w:rsidRPr="00582CE8">
              <w:br/>
              <w:t xml:space="preserve">3. 最大人数小于等于 0 </w:t>
            </w:r>
            <w:r w:rsidRPr="00582CE8">
              <w:t>→</w:t>
            </w:r>
            <w:r w:rsidRPr="00582CE8">
              <w:t xml:space="preserve"> 提示</w:t>
            </w:r>
            <w:r w:rsidRPr="00582CE8">
              <w:t>“</w:t>
            </w:r>
            <w:r w:rsidRPr="00582CE8">
              <w:t>最大人数必须大于 0</w:t>
            </w:r>
            <w:r w:rsidRPr="00582CE8">
              <w:t>”</w:t>
            </w:r>
            <w:r w:rsidRPr="00582CE8">
              <w:br/>
              <w:t xml:space="preserve">4. 预算金额为负 </w:t>
            </w:r>
            <w:r w:rsidRPr="00582CE8">
              <w:t>→</w:t>
            </w:r>
            <w:r w:rsidRPr="00582CE8">
              <w:t xml:space="preserve"> 提示</w:t>
            </w:r>
            <w:r w:rsidRPr="00582CE8">
              <w:t>“</w:t>
            </w:r>
            <w:r w:rsidRPr="00582CE8">
              <w:t>预算金额不能为负</w:t>
            </w:r>
            <w:r w:rsidRPr="00582CE8">
              <w:t>”</w:t>
            </w:r>
            <w:r w:rsidRPr="00582CE8">
              <w:br/>
              <w:t xml:space="preserve">5. 发布时缺少讲师或部门 </w:t>
            </w:r>
            <w:r w:rsidRPr="00582CE8">
              <w:t>→</w:t>
            </w:r>
            <w:r w:rsidRPr="00582CE8">
              <w:t xml:space="preserve"> 提示</w:t>
            </w:r>
            <w:r w:rsidRPr="00582CE8">
              <w:t>“</w:t>
            </w:r>
            <w:r w:rsidRPr="00582CE8">
              <w:t>课程信息不完整，无法发布</w:t>
            </w:r>
            <w:r w:rsidRPr="00582CE8">
              <w:t>”</w:t>
            </w:r>
          </w:p>
        </w:tc>
      </w:tr>
      <w:tr w:rsidR="0024724E" w:rsidRPr="00E52962" w:rsidTr="001418C1">
        <w:trPr>
          <w:trHeight w:val="618"/>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24724E" w:rsidRPr="00E52962" w:rsidRDefault="00582CE8" w:rsidP="00A216B4">
            <w:pPr>
              <w:keepNext/>
              <w:rPr>
                <w:rFonts w:hint="eastAsia"/>
              </w:rPr>
            </w:pPr>
            <w:r w:rsidRPr="00582CE8">
              <w:t>1. 课程状态仅允许</w:t>
            </w:r>
            <w:r w:rsidRPr="00582CE8">
              <w:t> </w:t>
            </w:r>
            <w:r w:rsidRPr="00582CE8">
              <w:t>DRAFT、PUBLISHED、CLOSED</w:t>
            </w:r>
            <w:r w:rsidRPr="00582CE8">
              <w:br/>
              <w:t>2. 只有</w:t>
            </w:r>
            <w:r w:rsidRPr="00582CE8">
              <w:t> </w:t>
            </w:r>
            <w:r w:rsidRPr="00582CE8">
              <w:t>PUBLISHED</w:t>
            </w:r>
            <w:r w:rsidRPr="00582CE8">
              <w:t> </w:t>
            </w:r>
            <w:r w:rsidRPr="00582CE8">
              <w:t>状态的课程允许被申请和报名</w:t>
            </w:r>
            <w:r w:rsidRPr="00582CE8">
              <w:br/>
              <w:t>3. 已发布课程不得修改主讲师、主办部门、时间、最大人数、学时和预算</w:t>
            </w:r>
            <w:r w:rsidRPr="00582CE8">
              <w:br/>
              <w:t>4. 关闭课程后不允许新申请和新报名</w:t>
            </w:r>
          </w:p>
        </w:tc>
      </w:tr>
    </w:tbl>
    <w:p w:rsidR="0024724E" w:rsidRPr="00A216B4" w:rsidRDefault="00A216B4" w:rsidP="00A216B4">
      <w:pPr>
        <w:pStyle w:val="af0"/>
        <w:ind w:firstLineChars="2100" w:firstLine="4200"/>
        <w:rPr>
          <w:rFonts w:hint="eastAsia"/>
        </w:rPr>
      </w:pPr>
      <w:bookmarkStart w:id="22" w:name="_Toc239969494"/>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5</w:t>
      </w:r>
      <w:r w:rsidR="00C53296">
        <w:fldChar w:fldCharType="end"/>
      </w:r>
      <w:r>
        <w:rPr>
          <w:rFonts w:hint="eastAsia"/>
        </w:rPr>
        <w:t xml:space="preserve"> </w:t>
      </w:r>
      <w:r>
        <w:rPr>
          <w:rFonts w:hint="eastAsia"/>
        </w:rPr>
        <w:t>课程管理</w:t>
      </w:r>
      <w:bookmarkEnd w:id="22"/>
    </w:p>
    <w:p w:rsidR="00E52962" w:rsidRDefault="00485767" w:rsidP="001418C1">
      <w:pPr>
        <w:numPr>
          <w:ilvl w:val="0"/>
          <w:numId w:val="7"/>
        </w:numPr>
        <w:spacing w:beforeLines="50" w:before="156"/>
        <w:rPr>
          <w:b/>
          <w:bCs/>
        </w:rPr>
      </w:pPr>
      <w:r w:rsidRPr="00485767">
        <w:rPr>
          <w:b/>
          <w:bCs/>
        </w:rPr>
        <w:t>黑名单管理</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24724E"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24724E" w:rsidRPr="00E52962" w:rsidRDefault="0024724E" w:rsidP="0024724E">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24724E" w:rsidRPr="00E52962" w:rsidRDefault="0024724E" w:rsidP="001418C1">
            <w:pPr>
              <w:ind w:left="720" w:firstLineChars="1100" w:firstLine="2640"/>
            </w:pPr>
            <w:r w:rsidRPr="00E52962">
              <w:t>内容</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lastRenderedPageBreak/>
              <w:t>用例编号</w:t>
            </w:r>
          </w:p>
        </w:tc>
        <w:tc>
          <w:tcPr>
            <w:tcW w:w="7965" w:type="dxa"/>
            <w:shd w:val="clear" w:color="auto" w:fill="FFFFFF"/>
            <w:tcMar>
              <w:top w:w="150" w:type="dxa"/>
              <w:left w:w="240" w:type="dxa"/>
              <w:bottom w:w="150" w:type="dxa"/>
              <w:right w:w="0" w:type="dxa"/>
            </w:tcMar>
            <w:vAlign w:val="center"/>
            <w:hideMark/>
          </w:tcPr>
          <w:p w:rsidR="0024724E" w:rsidRPr="00E52962" w:rsidRDefault="0024724E" w:rsidP="00463FE9">
            <w:pPr>
              <w:rPr>
                <w:rFonts w:hint="eastAsia"/>
              </w:rPr>
            </w:pPr>
            <w:r w:rsidRPr="00E52962">
              <w:t>UC-ORG-0</w:t>
            </w:r>
            <w:r>
              <w:rPr>
                <w:rFonts w:hint="eastAsia"/>
              </w:rPr>
              <w:t>5</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24724E" w:rsidRPr="00E52962" w:rsidRDefault="0024724E" w:rsidP="00463FE9">
            <w:r>
              <w:rPr>
                <w:rFonts w:hint="eastAsia"/>
              </w:rPr>
              <w:t>黑名单</w:t>
            </w:r>
            <w:r w:rsidRPr="00E52962">
              <w:t>管理</w:t>
            </w:r>
          </w:p>
        </w:tc>
      </w:tr>
      <w:tr w:rsidR="0024724E" w:rsidRPr="00E52962" w:rsidTr="001418C1">
        <w:trPr>
          <w:trHeight w:val="31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24724E" w:rsidRPr="00E52962" w:rsidRDefault="00582CE8" w:rsidP="00463FE9">
            <w:r w:rsidRPr="00582CE8">
              <w:t>系统管理员、HR</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24724E" w:rsidRPr="00E52962" w:rsidRDefault="00582CE8" w:rsidP="00463FE9">
            <w:r w:rsidRPr="00582CE8">
              <w:t>管理员或 HR 已登录系统</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24724E" w:rsidRPr="00E52962" w:rsidRDefault="00582CE8" w:rsidP="00463FE9">
            <w:r w:rsidRPr="00582CE8">
              <w:t>黑名单信息被正确保存至</w:t>
            </w:r>
            <w:r w:rsidRPr="00582CE8">
              <w:t> </w:t>
            </w:r>
            <w:r w:rsidRPr="00582CE8">
              <w:t>BLACKLIST</w:t>
            </w:r>
            <w:r w:rsidRPr="00582CE8">
              <w:t> </w:t>
            </w:r>
            <w:r w:rsidRPr="00582CE8">
              <w:t>表</w:t>
            </w:r>
          </w:p>
        </w:tc>
      </w:tr>
      <w:tr w:rsidR="0024724E" w:rsidRPr="00E52962" w:rsidTr="007D2F27">
        <w:trPr>
          <w:trHeight w:val="1545"/>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24724E" w:rsidRPr="00E52962" w:rsidRDefault="00582CE8" w:rsidP="00463FE9">
            <w:r w:rsidRPr="00582CE8">
              <w:t>1. 管理员或 HR 进入黑名单管理页面</w:t>
            </w:r>
            <w:r w:rsidRPr="00582CE8">
              <w:br/>
              <w:t>2. 系统显示黑名单列表（含生效中和已解除）</w:t>
            </w:r>
            <w:r w:rsidRPr="00582CE8">
              <w:br/>
              <w:t>3. 选择</w:t>
            </w:r>
            <w:r w:rsidRPr="00582CE8">
              <w:t>“</w:t>
            </w:r>
            <w:r w:rsidRPr="00582CE8">
              <w:t>加入黑名单</w:t>
            </w:r>
            <w:r w:rsidRPr="00582CE8">
              <w:t>”</w:t>
            </w:r>
            <w:r w:rsidRPr="00582CE8">
              <w:t>，填写员工、原因、开始时间</w:t>
            </w:r>
            <w:r w:rsidRPr="00582CE8">
              <w:br/>
              <w:t>4. 提交保存，状态为</w:t>
            </w:r>
            <w:r w:rsidRPr="00582CE8">
              <w:t> </w:t>
            </w:r>
            <w:r w:rsidRPr="00582CE8">
              <w:t>ACTIVE</w:t>
            </w:r>
            <w:r w:rsidRPr="00582CE8">
              <w:br/>
              <w:t>5. 如需解除，选择</w:t>
            </w:r>
            <w:r w:rsidRPr="00582CE8">
              <w:t>“</w:t>
            </w:r>
            <w:r w:rsidRPr="00582CE8">
              <w:t>解除黑名单</w:t>
            </w:r>
            <w:r w:rsidRPr="00582CE8">
              <w:t>”</w:t>
            </w:r>
            <w:r w:rsidRPr="00582CE8">
              <w:t>，更新状态为</w:t>
            </w:r>
            <w:r w:rsidRPr="00582CE8">
              <w:t> </w:t>
            </w:r>
            <w:r w:rsidRPr="00582CE8">
              <w:t>RELEASED</w:t>
            </w:r>
          </w:p>
        </w:tc>
      </w:tr>
      <w:tr w:rsidR="0024724E" w:rsidRPr="00E52962" w:rsidTr="001418C1">
        <w:trPr>
          <w:trHeight w:val="938"/>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24724E" w:rsidRPr="00E52962" w:rsidRDefault="007D1A09" w:rsidP="00463FE9">
            <w:r w:rsidRPr="007D1A09">
              <w:t xml:space="preserve">1. 员工已存在生效中的黑名单记录 </w:t>
            </w:r>
            <w:r w:rsidRPr="007D1A09">
              <w:t>→</w:t>
            </w:r>
            <w:r w:rsidRPr="007D1A09">
              <w:t xml:space="preserve"> 提示</w:t>
            </w:r>
            <w:r w:rsidRPr="007D1A09">
              <w:t>“</w:t>
            </w:r>
            <w:r w:rsidRPr="007D1A09">
              <w:t>该员工已在黑名单中</w:t>
            </w:r>
            <w:r w:rsidRPr="007D1A09">
              <w:t>”</w:t>
            </w:r>
            <w:r w:rsidRPr="007D1A09">
              <w:br/>
              <w:t xml:space="preserve">2. 结束时间早于开始时间 </w:t>
            </w:r>
            <w:r w:rsidRPr="007D1A09">
              <w:t>→</w:t>
            </w:r>
            <w:r w:rsidRPr="007D1A09">
              <w:t xml:space="preserve"> 提示</w:t>
            </w:r>
            <w:r w:rsidRPr="007D1A09">
              <w:t>“</w:t>
            </w:r>
            <w:r w:rsidRPr="007D1A09">
              <w:t>结束时间不能早于开始时间</w:t>
            </w:r>
            <w:r w:rsidRPr="007D1A09">
              <w:t>”</w:t>
            </w:r>
            <w:r w:rsidRPr="007D1A09">
              <w:br/>
              <w:t xml:space="preserve">3. 员工不存在 </w:t>
            </w:r>
            <w:r w:rsidRPr="007D1A09">
              <w:t>→</w:t>
            </w:r>
            <w:r w:rsidRPr="007D1A09">
              <w:t xml:space="preserve"> 提示</w:t>
            </w:r>
            <w:r w:rsidRPr="007D1A09">
              <w:t>“</w:t>
            </w:r>
            <w:r w:rsidRPr="007D1A09">
              <w:t>员工不存在</w:t>
            </w:r>
            <w:r w:rsidRPr="007D1A09">
              <w:t>”</w:t>
            </w:r>
          </w:p>
        </w:tc>
      </w:tr>
      <w:tr w:rsidR="0024724E" w:rsidRPr="00E52962" w:rsidTr="001418C1">
        <w:trPr>
          <w:trHeight w:val="618"/>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24724E" w:rsidRPr="00E52962" w:rsidRDefault="007D1A09" w:rsidP="00A216B4">
            <w:pPr>
              <w:keepNext/>
              <w:rPr>
                <w:rFonts w:hint="eastAsia"/>
              </w:rPr>
            </w:pPr>
            <w:r w:rsidRPr="007D1A09">
              <w:t>1. 黑名单状态仅允许</w:t>
            </w:r>
            <w:r w:rsidRPr="007D1A09">
              <w:t> </w:t>
            </w:r>
            <w:r w:rsidRPr="007D1A09">
              <w:t>ACTIVE</w:t>
            </w:r>
            <w:r w:rsidRPr="007D1A09">
              <w:t> </w:t>
            </w:r>
            <w:r w:rsidRPr="007D1A09">
              <w:t>或</w:t>
            </w:r>
            <w:r w:rsidRPr="007D1A09">
              <w:t> </w:t>
            </w:r>
            <w:r w:rsidRPr="007D1A09">
              <w:t>RELEASED</w:t>
            </w:r>
            <w:r w:rsidRPr="007D1A09">
              <w:br/>
              <w:t>2. 每位员工同时最多只能有一条生效中的黑名单记录</w:t>
            </w:r>
            <w:r w:rsidRPr="007D1A09">
              <w:br/>
              <w:t>3. 黑名单生效中的员工不得报名新课程</w:t>
            </w:r>
          </w:p>
        </w:tc>
      </w:tr>
    </w:tbl>
    <w:p w:rsidR="0024724E" w:rsidRPr="00A216B4" w:rsidRDefault="00A216B4" w:rsidP="00A216B4">
      <w:pPr>
        <w:pStyle w:val="af0"/>
        <w:ind w:firstLineChars="2100" w:firstLine="4200"/>
        <w:rPr>
          <w:rFonts w:hint="eastAsia"/>
        </w:rPr>
      </w:pPr>
      <w:bookmarkStart w:id="23" w:name="_Toc239969495"/>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6</w:t>
      </w:r>
      <w:r w:rsidR="00C53296">
        <w:fldChar w:fldCharType="end"/>
      </w:r>
      <w:r>
        <w:rPr>
          <w:rFonts w:hint="eastAsia"/>
        </w:rPr>
        <w:t xml:space="preserve"> </w:t>
      </w:r>
      <w:r>
        <w:rPr>
          <w:rFonts w:hint="eastAsia"/>
        </w:rPr>
        <w:t>黑名单管理</w:t>
      </w:r>
      <w:bookmarkEnd w:id="23"/>
    </w:p>
    <w:p w:rsidR="00E52962" w:rsidRDefault="00485767" w:rsidP="001418C1">
      <w:pPr>
        <w:numPr>
          <w:ilvl w:val="0"/>
          <w:numId w:val="7"/>
        </w:numPr>
        <w:spacing w:beforeLines="50" w:before="156"/>
        <w:rPr>
          <w:b/>
          <w:bCs/>
        </w:rPr>
      </w:pPr>
      <w:r w:rsidRPr="00485767">
        <w:rPr>
          <w:b/>
          <w:bCs/>
        </w:rPr>
        <w:t>角色与权限管理</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24724E"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24724E" w:rsidRPr="00E52962" w:rsidRDefault="0024724E" w:rsidP="0024724E">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24724E" w:rsidRPr="00E52962" w:rsidRDefault="0024724E" w:rsidP="001418C1">
            <w:pPr>
              <w:ind w:left="720" w:firstLineChars="1100" w:firstLine="2640"/>
            </w:pPr>
            <w:r w:rsidRPr="00E52962">
              <w:t>内容</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24724E" w:rsidRPr="00E52962" w:rsidRDefault="0024724E" w:rsidP="00463FE9">
            <w:pPr>
              <w:rPr>
                <w:rFonts w:hint="eastAsia"/>
              </w:rPr>
            </w:pPr>
            <w:r w:rsidRPr="00E52962">
              <w:t>UC-ORG-0</w:t>
            </w:r>
            <w:r>
              <w:rPr>
                <w:rFonts w:hint="eastAsia"/>
              </w:rPr>
              <w:t>6</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24724E" w:rsidRPr="00E52962" w:rsidRDefault="0024724E" w:rsidP="00463FE9">
            <w:r>
              <w:rPr>
                <w:rFonts w:hint="eastAsia"/>
              </w:rPr>
              <w:t>角色与权限</w:t>
            </w:r>
            <w:r w:rsidRPr="00E52962">
              <w:t>管理</w:t>
            </w:r>
          </w:p>
        </w:tc>
      </w:tr>
      <w:tr w:rsidR="0024724E" w:rsidRPr="00E52962" w:rsidTr="001418C1">
        <w:trPr>
          <w:trHeight w:val="31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24724E" w:rsidRPr="00E52962" w:rsidRDefault="0024724E" w:rsidP="00463FE9">
            <w:r w:rsidRPr="00E52962">
              <w:t>系统管理员</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24724E" w:rsidRPr="00E52962" w:rsidRDefault="0024724E" w:rsidP="00463FE9">
            <w:r w:rsidRPr="00E52962">
              <w:t>管理员已登录系统</w:t>
            </w:r>
          </w:p>
        </w:tc>
      </w:tr>
      <w:tr w:rsidR="0024724E" w:rsidRPr="00E52962" w:rsidTr="001418C1">
        <w:trPr>
          <w:trHeight w:val="309"/>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24724E" w:rsidRPr="00E52962" w:rsidRDefault="007D1A09" w:rsidP="00463FE9">
            <w:r w:rsidRPr="007D1A09">
              <w:t>角色信息保存至</w:t>
            </w:r>
            <w:r w:rsidRPr="007D1A09">
              <w:t> </w:t>
            </w:r>
            <w:r w:rsidRPr="007D1A09">
              <w:t>ROLES</w:t>
            </w:r>
            <w:r w:rsidRPr="007D1A09">
              <w:t> </w:t>
            </w:r>
            <w:r w:rsidRPr="007D1A09">
              <w:t>表，用户角色关联保存至</w:t>
            </w:r>
            <w:r w:rsidRPr="007D1A09">
              <w:t> </w:t>
            </w:r>
            <w:r w:rsidRPr="007D1A09">
              <w:t>USER_ROLES</w:t>
            </w:r>
            <w:r w:rsidRPr="007D1A09">
              <w:t> </w:t>
            </w:r>
            <w:r w:rsidRPr="007D1A09">
              <w:t>表</w:t>
            </w:r>
          </w:p>
        </w:tc>
      </w:tr>
      <w:tr w:rsidR="0024724E" w:rsidRPr="00E52962" w:rsidTr="001418C1">
        <w:trPr>
          <w:trHeight w:val="1866"/>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lastRenderedPageBreak/>
              <w:t>基本流程</w:t>
            </w:r>
          </w:p>
        </w:tc>
        <w:tc>
          <w:tcPr>
            <w:tcW w:w="7965" w:type="dxa"/>
            <w:shd w:val="clear" w:color="auto" w:fill="FFFFFF"/>
            <w:tcMar>
              <w:top w:w="150" w:type="dxa"/>
              <w:left w:w="240" w:type="dxa"/>
              <w:bottom w:w="150" w:type="dxa"/>
              <w:right w:w="0" w:type="dxa"/>
            </w:tcMar>
            <w:vAlign w:val="center"/>
            <w:hideMark/>
          </w:tcPr>
          <w:p w:rsidR="0024724E" w:rsidRPr="00E52962" w:rsidRDefault="007D1A09" w:rsidP="00463FE9">
            <w:r w:rsidRPr="007D1A09">
              <w:t>1. 管理员进入角色管理页面</w:t>
            </w:r>
            <w:r w:rsidRPr="007D1A09">
              <w:br/>
              <w:t>2. 系统显示角色列表（管理员、普通员工、部门主管、HR）</w:t>
            </w:r>
            <w:r w:rsidRPr="007D1A09">
              <w:br/>
              <w:t>3. 管理员查看角色信息</w:t>
            </w:r>
            <w:r w:rsidRPr="007D1A09">
              <w:br/>
              <w:t>4. 管理员进入员工角色分配页面</w:t>
            </w:r>
            <w:r w:rsidRPr="007D1A09">
              <w:br/>
              <w:t>5. 选择员工，为其分配一个或多个角色</w:t>
            </w:r>
            <w:r w:rsidRPr="007D1A09">
              <w:br/>
              <w:t>6. 提交保存，更新</w:t>
            </w:r>
            <w:r w:rsidRPr="007D1A09">
              <w:t> </w:t>
            </w:r>
            <w:r w:rsidRPr="007D1A09">
              <w:t>USER_ROLES</w:t>
            </w:r>
            <w:r w:rsidRPr="007D1A09">
              <w:t> </w:t>
            </w:r>
            <w:r w:rsidRPr="007D1A09">
              <w:t>表</w:t>
            </w:r>
          </w:p>
        </w:tc>
      </w:tr>
      <w:tr w:rsidR="0024724E" w:rsidRPr="00E52962" w:rsidTr="00463FE9">
        <w:trPr>
          <w:trHeight w:val="1035"/>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24724E" w:rsidRPr="00E52962" w:rsidRDefault="007D1A09" w:rsidP="00463FE9">
            <w:r w:rsidRPr="007D1A09">
              <w:t xml:space="preserve">1. 员工已拥有该角色 </w:t>
            </w:r>
            <w:r w:rsidRPr="007D1A09">
              <w:t>→</w:t>
            </w:r>
            <w:r w:rsidRPr="007D1A09">
              <w:t xml:space="preserve"> 提示</w:t>
            </w:r>
            <w:r w:rsidRPr="007D1A09">
              <w:t>“</w:t>
            </w:r>
            <w:r w:rsidRPr="007D1A09">
              <w:t>该员工已拥有此角色</w:t>
            </w:r>
            <w:r w:rsidRPr="007D1A09">
              <w:t>”</w:t>
            </w:r>
            <w:r w:rsidRPr="007D1A09">
              <w:br/>
              <w:t xml:space="preserve">2. 员工不存在 </w:t>
            </w:r>
            <w:r w:rsidRPr="007D1A09">
              <w:t>→</w:t>
            </w:r>
            <w:r w:rsidRPr="007D1A09">
              <w:t xml:space="preserve"> 提示</w:t>
            </w:r>
            <w:r w:rsidRPr="007D1A09">
              <w:t>“</w:t>
            </w:r>
            <w:r w:rsidRPr="007D1A09">
              <w:t>员工不存在</w:t>
            </w:r>
            <w:r w:rsidRPr="007D1A09">
              <w:t>”</w:t>
            </w:r>
            <w:r w:rsidRPr="007D1A09">
              <w:br/>
              <w:t xml:space="preserve">3. 尝试删除系统固定角色 </w:t>
            </w:r>
            <w:r w:rsidRPr="007D1A09">
              <w:t>→</w:t>
            </w:r>
            <w:r w:rsidRPr="007D1A09">
              <w:t xml:space="preserve"> 提示</w:t>
            </w:r>
            <w:r w:rsidRPr="007D1A09">
              <w:t>“</w:t>
            </w:r>
            <w:r w:rsidRPr="007D1A09">
              <w:t>系统角色不允许删除</w:t>
            </w:r>
            <w:r w:rsidRPr="007D1A09">
              <w:t>”</w:t>
            </w:r>
          </w:p>
        </w:tc>
      </w:tr>
      <w:tr w:rsidR="0024724E" w:rsidRPr="00E52962" w:rsidTr="001418C1">
        <w:trPr>
          <w:trHeight w:val="618"/>
        </w:trPr>
        <w:tc>
          <w:tcPr>
            <w:tcW w:w="1843" w:type="dxa"/>
            <w:shd w:val="clear" w:color="auto" w:fill="FFFFFF"/>
            <w:tcMar>
              <w:top w:w="150" w:type="dxa"/>
              <w:left w:w="0" w:type="dxa"/>
              <w:bottom w:w="150" w:type="dxa"/>
              <w:right w:w="240" w:type="dxa"/>
            </w:tcMar>
            <w:vAlign w:val="center"/>
            <w:hideMark/>
          </w:tcPr>
          <w:p w:rsidR="0024724E" w:rsidRPr="00E52962" w:rsidRDefault="0024724E"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24724E" w:rsidRPr="00E52962" w:rsidRDefault="007D1A09" w:rsidP="00A216B4">
            <w:pPr>
              <w:keepNext/>
              <w:rPr>
                <w:rFonts w:hint="eastAsia"/>
              </w:rPr>
            </w:pPr>
            <w:r w:rsidRPr="007D1A09">
              <w:t>1. 系统固定四种角色：ADMIN、EMPLOYEE、MANAGER、HR</w:t>
            </w:r>
            <w:r w:rsidRPr="007D1A09">
              <w:br/>
              <w:t>2. 一个员工可以拥有多个角色</w:t>
            </w:r>
            <w:r w:rsidRPr="007D1A09">
              <w:br/>
              <w:t>3. 首期角色为只读种子数据，不提供角色 CRUD 接口</w:t>
            </w:r>
          </w:p>
        </w:tc>
      </w:tr>
    </w:tbl>
    <w:p w:rsidR="00A216B4" w:rsidRDefault="00A216B4" w:rsidP="00A216B4">
      <w:pPr>
        <w:pStyle w:val="af0"/>
        <w:ind w:firstLineChars="2000" w:firstLine="4000"/>
      </w:pPr>
      <w:bookmarkStart w:id="24" w:name="_Toc239969496"/>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7</w:t>
      </w:r>
      <w:r w:rsidR="00C53296">
        <w:fldChar w:fldCharType="end"/>
      </w:r>
      <w:r>
        <w:rPr>
          <w:rFonts w:hint="eastAsia"/>
        </w:rPr>
        <w:t xml:space="preserve"> </w:t>
      </w:r>
      <w:r>
        <w:rPr>
          <w:rFonts w:hint="eastAsia"/>
        </w:rPr>
        <w:t>角色与权限管理</w:t>
      </w:r>
      <w:bookmarkEnd w:id="24"/>
    </w:p>
    <w:p w:rsidR="007A5CE7" w:rsidRDefault="007A5CE7" w:rsidP="007A5CE7">
      <w:pPr>
        <w:spacing w:beforeLines="50" w:before="156"/>
        <w:rPr>
          <w:b/>
          <w:bCs/>
        </w:rPr>
      </w:pPr>
      <w:r w:rsidRPr="007A5CE7">
        <w:rPr>
          <w:rFonts w:hint="eastAsia"/>
          <w:b/>
          <w:bCs/>
        </w:rPr>
        <w:t>用例图</w:t>
      </w:r>
    </w:p>
    <w:p w:rsidR="00A216B4" w:rsidRDefault="00E47AC1" w:rsidP="00A216B4">
      <w:pPr>
        <w:keepNext/>
        <w:jc w:val="center"/>
      </w:pPr>
      <w:r>
        <w:rPr>
          <w:noProof/>
        </w:rPr>
        <w:pict>
          <v:shape id="_x0000_i1027" type="#_x0000_t75" alt="" style="width:155.3pt;height:223.5pt;mso-width-percent:0;mso-height-percent:0;mso-width-percent:0;mso-height-percent:0">
            <v:imagedata r:id="rId13" o:title=""/>
          </v:shape>
        </w:pict>
      </w:r>
    </w:p>
    <w:p w:rsidR="007A5CE7" w:rsidRDefault="00A216B4" w:rsidP="00A216B4">
      <w:pPr>
        <w:pStyle w:val="af0"/>
        <w:jc w:val="center"/>
        <w:rPr>
          <w:noProof/>
        </w:rPr>
      </w:pPr>
      <w:bookmarkStart w:id="25" w:name="_Toc239969478"/>
      <w:r>
        <w:rPr>
          <w:rFonts w:hint="eastAsia"/>
        </w:rPr>
        <w:t>图</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图</w:instrText>
      </w:r>
      <w:r w:rsidR="00C53296">
        <w:rPr>
          <w:rFonts w:hint="eastAsia"/>
        </w:rPr>
        <w:instrText xml:space="preserve"> \* ARABIC \s 1</w:instrText>
      </w:r>
      <w:r w:rsidR="00C53296">
        <w:instrText xml:space="preserve"> </w:instrText>
      </w:r>
      <w:r w:rsidR="00C53296">
        <w:fldChar w:fldCharType="separate"/>
      </w:r>
      <w:r w:rsidR="00C53296">
        <w:rPr>
          <w:noProof/>
        </w:rPr>
        <w:t>2</w:t>
      </w:r>
      <w:r w:rsidR="00C53296">
        <w:fldChar w:fldCharType="end"/>
      </w:r>
      <w:r>
        <w:rPr>
          <w:noProof/>
        </w:rPr>
        <w:t xml:space="preserve"> </w:t>
      </w:r>
      <w:r w:rsidRPr="00D81DA9">
        <w:rPr>
          <w:noProof/>
        </w:rPr>
        <w:t>组织与培训基础用例图</w:t>
      </w:r>
      <w:bookmarkEnd w:id="25"/>
    </w:p>
    <w:p w:rsidR="00493852" w:rsidRDefault="00493852" w:rsidP="00493852">
      <w:pPr>
        <w:spacing w:beforeLines="50" w:before="156"/>
        <w:ind w:firstLineChars="200" w:firstLine="480"/>
        <w:rPr>
          <w:rFonts w:hint="eastAsia"/>
        </w:rPr>
      </w:pPr>
      <w:r>
        <w:rPr>
          <w:rFonts w:hint="eastAsia"/>
        </w:rPr>
        <w:t>本图展示了组织与培训基础模块的用例及其参与者关系。该模块的参与者包括系统管理员和 HR。</w:t>
      </w:r>
    </w:p>
    <w:p w:rsidR="00493852" w:rsidRDefault="00493852" w:rsidP="00493852">
      <w:pPr>
        <w:spacing w:beforeLines="50" w:before="156"/>
        <w:ind w:firstLineChars="200" w:firstLine="480"/>
        <w:rPr>
          <w:rFonts w:hint="eastAsia"/>
        </w:rPr>
      </w:pPr>
      <w:r>
        <w:rPr>
          <w:rFonts w:hint="eastAsia"/>
        </w:rPr>
        <w:t>系统管理员是该模块的核心参与者，参与全部六个用例：员工信息管理、部门预算管理、讲师管理、课程管理、黑名单管理、角色与权限管理。管理员负责维护系统运行所需的所有基础数据，包括员工档案的增删改查、部门年度培训预算的编制与调整、讲师信息的录入与维护、培训课程的创建/编辑/发布/关闭、黑名单的加入与解除，以及员工角色的分配与权限管理。</w:t>
      </w:r>
    </w:p>
    <w:p w:rsidR="00493852" w:rsidRDefault="00493852" w:rsidP="00493852">
      <w:pPr>
        <w:spacing w:beforeLines="50" w:before="156"/>
        <w:ind w:firstLineChars="200" w:firstLine="480"/>
        <w:rPr>
          <w:rFonts w:hint="eastAsia"/>
        </w:rPr>
      </w:pPr>
      <w:r>
        <w:rPr>
          <w:rFonts w:hint="eastAsia"/>
        </w:rPr>
        <w:t>HR参与其中一个用例：黑名单管理。HR 可根据员工缺勤等情况，将员工加入黑名单</w:t>
      </w:r>
      <w:r>
        <w:rPr>
          <w:rFonts w:hint="eastAsia"/>
        </w:rPr>
        <w:lastRenderedPageBreak/>
        <w:t>或解除黑名单，以限制或恢复其培训相关操作。</w:t>
      </w:r>
    </w:p>
    <w:p w:rsidR="00485767" w:rsidRPr="00554F16" w:rsidRDefault="00493852" w:rsidP="00493852">
      <w:pPr>
        <w:spacing w:beforeLines="50" w:before="156"/>
        <w:ind w:firstLineChars="200" w:firstLine="480"/>
        <w:rPr>
          <w:rFonts w:hint="eastAsia"/>
        </w:rPr>
      </w:pPr>
      <w:r>
        <w:rPr>
          <w:rFonts w:hint="eastAsia"/>
        </w:rPr>
        <w:t>各用例之间相对独立，但共同为后续的申请、报名、签到、评分和证书模块提供基础数据支撑</w:t>
      </w:r>
      <w:r w:rsidR="009202D1" w:rsidRPr="009202D1">
        <w:t>。</w:t>
      </w:r>
    </w:p>
    <w:p w:rsidR="00531BE3" w:rsidRDefault="00BE6D05" w:rsidP="00531BE3">
      <w:pPr>
        <w:pStyle w:val="2"/>
      </w:pPr>
      <w:bookmarkStart w:id="26" w:name="_Toc77074230"/>
      <w:bookmarkStart w:id="27" w:name="_Toc239966651"/>
      <w:r w:rsidRPr="00BE6D05">
        <w:t>需求与报名用例</w:t>
      </w:r>
      <w:r w:rsidR="005A2721">
        <w:rPr>
          <w:rFonts w:hint="eastAsia"/>
        </w:rPr>
        <w:t>需求分析</w:t>
      </w:r>
      <w:bookmarkEnd w:id="26"/>
      <w:bookmarkEnd w:id="27"/>
    </w:p>
    <w:p w:rsidR="00485767" w:rsidRDefault="00485767" w:rsidP="00485767">
      <w:pPr>
        <w:ind w:firstLineChars="200" w:firstLine="480"/>
      </w:pPr>
      <w:r w:rsidRPr="00485767">
        <w:t>本模块包含部门、员工、培训课程、培训申请、培训报名共 5 个实体，构建了培训从需求提报到报名确认的流程管理。</w:t>
      </w:r>
    </w:p>
    <w:p w:rsidR="000D4FA3" w:rsidRPr="000D4FA3" w:rsidRDefault="000D4FA3" w:rsidP="000D4FA3">
      <w:pPr>
        <w:spacing w:beforeLines="50" w:before="156"/>
      </w:pPr>
      <w:r w:rsidRPr="000D4FA3">
        <w:rPr>
          <w:b/>
          <w:bCs/>
        </w:rPr>
        <w:t>核心参与者</w:t>
      </w:r>
      <w:r w:rsidRPr="000D4FA3">
        <w:t>：普通员工、部门主管、HR</w:t>
      </w:r>
    </w:p>
    <w:p w:rsidR="000D4FA3" w:rsidRPr="000D4FA3" w:rsidRDefault="000D4FA3" w:rsidP="000D4FA3">
      <w:pPr>
        <w:spacing w:beforeLines="50" w:before="156"/>
      </w:pPr>
      <w:r w:rsidRPr="000D4FA3">
        <w:rPr>
          <w:b/>
          <w:bCs/>
        </w:rPr>
        <w:t>用例</w:t>
      </w:r>
      <w:r>
        <w:rPr>
          <w:rFonts w:hint="eastAsia"/>
          <w:b/>
          <w:bCs/>
        </w:rPr>
        <w:t>规约</w:t>
      </w:r>
      <w:r w:rsidRPr="000D4FA3">
        <w:t>：</w:t>
      </w:r>
    </w:p>
    <w:p w:rsidR="000D4FA3" w:rsidRDefault="000D4FA3" w:rsidP="001418C1">
      <w:pPr>
        <w:numPr>
          <w:ilvl w:val="0"/>
          <w:numId w:val="8"/>
        </w:numPr>
        <w:spacing w:beforeLines="50" w:before="156"/>
        <w:rPr>
          <w:b/>
          <w:bCs/>
        </w:rPr>
      </w:pPr>
      <w:r w:rsidRPr="000D4FA3">
        <w:rPr>
          <w:b/>
          <w:bCs/>
        </w:rPr>
        <w:t>提交培训申请</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871AAF"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871AAF" w:rsidRPr="00E52962" w:rsidRDefault="00871AAF" w:rsidP="00871AAF">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871AAF" w:rsidRPr="00E52962" w:rsidRDefault="00871AAF" w:rsidP="001418C1">
            <w:pPr>
              <w:ind w:left="720" w:firstLineChars="1100" w:firstLine="2640"/>
            </w:pPr>
            <w:r w:rsidRPr="00E52962">
              <w:t>内容</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UC-REQ-01</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提交培训申请</w:t>
            </w:r>
          </w:p>
        </w:tc>
      </w:tr>
      <w:tr w:rsidR="00871AAF" w:rsidRPr="00E52962" w:rsidTr="001418C1">
        <w:trPr>
          <w:trHeight w:val="31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普通员工</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员工已登录；员工状态为</w:t>
            </w:r>
            <w:r w:rsidRPr="00871AAF">
              <w:t> </w:t>
            </w:r>
            <w:r w:rsidRPr="00871AAF">
              <w:t>ACTIVE；课程状态为</w:t>
            </w:r>
            <w:r w:rsidRPr="00871AAF">
              <w:t> </w:t>
            </w:r>
            <w:r w:rsidRPr="00871AAF">
              <w:t>PUBLISHED；员工不在黑名单中</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申请记录保存至</w:t>
            </w:r>
            <w:r w:rsidRPr="00871AAF">
              <w:t> </w:t>
            </w:r>
            <w:r w:rsidRPr="00871AAF">
              <w:t>TRAINING_REQUESTS</w:t>
            </w:r>
            <w:r w:rsidRPr="00871AAF">
              <w:t> </w:t>
            </w:r>
            <w:r w:rsidRPr="00871AAF">
              <w:t>表，状态为</w:t>
            </w:r>
            <w:r w:rsidRPr="00871AAF">
              <w:t> </w:t>
            </w:r>
            <w:r w:rsidRPr="00871AAF">
              <w:t>PENDING</w:t>
            </w:r>
          </w:p>
        </w:tc>
      </w:tr>
      <w:tr w:rsidR="00871AAF" w:rsidRPr="00E52962" w:rsidTr="001418C1">
        <w:trPr>
          <w:trHeight w:val="1866"/>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1. 员工进入课程列表页面</w:t>
            </w:r>
            <w:r w:rsidRPr="00871AAF">
              <w:br/>
              <w:t>2. 系统显示已发布课程</w:t>
            </w:r>
            <w:r w:rsidRPr="00871AAF">
              <w:br/>
              <w:t>3. 员工选择目标课程</w:t>
            </w:r>
            <w:r w:rsidRPr="00871AAF">
              <w:br/>
              <w:t>4. 填写申请理由</w:t>
            </w:r>
            <w:r w:rsidRPr="00871AAF">
              <w:br/>
              <w:t>5. 提交申请</w:t>
            </w:r>
            <w:r w:rsidRPr="00871AAF">
              <w:br/>
              <w:t>6. 系统校验通过，生成申请记录</w:t>
            </w:r>
          </w:p>
        </w:tc>
      </w:tr>
      <w:tr w:rsidR="00871AAF" w:rsidRPr="00E52962" w:rsidTr="001418C1">
        <w:trPr>
          <w:trHeight w:val="93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 xml:space="preserve">1. 重复提交同一课程 </w:t>
            </w:r>
            <w:r w:rsidRPr="00871AAF">
              <w:t>→</w:t>
            </w:r>
            <w:r w:rsidRPr="00871AAF">
              <w:t xml:space="preserve"> 提示</w:t>
            </w:r>
            <w:r w:rsidRPr="00871AAF">
              <w:t>“</w:t>
            </w:r>
            <w:r w:rsidRPr="00871AAF">
              <w:t>您已提交过该课程的申请，请勿重复提交</w:t>
            </w:r>
            <w:r w:rsidRPr="00871AAF">
              <w:t>”</w:t>
            </w:r>
            <w:r w:rsidRPr="00871AAF">
              <w:br/>
              <w:t xml:space="preserve">2. 课程不存在或未发布 </w:t>
            </w:r>
            <w:r w:rsidRPr="00871AAF">
              <w:t>→</w:t>
            </w:r>
            <w:r w:rsidRPr="00871AAF">
              <w:t xml:space="preserve"> 提示</w:t>
            </w:r>
            <w:r w:rsidRPr="00871AAF">
              <w:t>“</w:t>
            </w:r>
            <w:r w:rsidRPr="00871AAF">
              <w:t>课程无效</w:t>
            </w:r>
            <w:r w:rsidRPr="00871AAF">
              <w:t>”</w:t>
            </w:r>
            <w:r w:rsidRPr="00871AAF">
              <w:br/>
              <w:t xml:space="preserve">3. 员工已离职 </w:t>
            </w:r>
            <w:r w:rsidRPr="00871AAF">
              <w:t>→</w:t>
            </w:r>
            <w:r w:rsidRPr="00871AAF">
              <w:t xml:space="preserve"> 提示</w:t>
            </w:r>
            <w:r w:rsidRPr="00871AAF">
              <w:t>“</w:t>
            </w:r>
            <w:r w:rsidRPr="00871AAF">
              <w:t>无法申请</w:t>
            </w:r>
            <w:r w:rsidRPr="00871AAF">
              <w:t>”</w:t>
            </w:r>
            <w:r w:rsidRPr="00871AAF">
              <w:br/>
              <w:t xml:space="preserve">4. 员工在黑名单中 </w:t>
            </w:r>
            <w:r w:rsidRPr="00871AAF">
              <w:t>→</w:t>
            </w:r>
            <w:r w:rsidRPr="00871AAF">
              <w:t xml:space="preserve"> 提示</w:t>
            </w:r>
            <w:r w:rsidRPr="00871AAF">
              <w:t>“</w:t>
            </w:r>
            <w:r w:rsidRPr="00871AAF">
              <w:t>您当前在黑名单中，无法申请培训</w:t>
            </w:r>
            <w:r w:rsidRPr="00871AAF">
              <w:t>”</w:t>
            </w:r>
          </w:p>
        </w:tc>
      </w:tr>
      <w:tr w:rsidR="00871AAF" w:rsidRPr="00E52962" w:rsidTr="001418C1">
        <w:trPr>
          <w:trHeight w:val="61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A216B4">
            <w:pPr>
              <w:keepNext/>
              <w:rPr>
                <w:rFonts w:hint="eastAsia"/>
              </w:rPr>
            </w:pPr>
            <w:r w:rsidRPr="00871AAF">
              <w:t>1. 同一员工同一课程只能有一条</w:t>
            </w:r>
            <w:r w:rsidRPr="00871AAF">
              <w:t> </w:t>
            </w:r>
            <w:r w:rsidRPr="00871AAF">
              <w:t>PENDING</w:t>
            </w:r>
            <w:r w:rsidRPr="00871AAF">
              <w:t> </w:t>
            </w:r>
            <w:r w:rsidRPr="00871AAF">
              <w:t>或</w:t>
            </w:r>
            <w:r w:rsidRPr="00871AAF">
              <w:t> </w:t>
            </w:r>
            <w:r w:rsidRPr="00871AAF">
              <w:t>DEPT_APPROVED</w:t>
            </w:r>
            <w:r w:rsidRPr="00871AAF">
              <w:t> </w:t>
            </w:r>
            <w:r w:rsidRPr="00871AAF">
              <w:t>的活跃申请</w:t>
            </w:r>
            <w:r w:rsidRPr="00871AAF">
              <w:br/>
              <w:t xml:space="preserve">2. 申请状态流转：PENDING </w:t>
            </w:r>
            <w:r w:rsidRPr="00871AAF">
              <w:t>→</w:t>
            </w:r>
            <w:r w:rsidRPr="00871AAF">
              <w:t xml:space="preserve"> DEPT_APPROVED/DEPT_REJECTED </w:t>
            </w:r>
            <w:r w:rsidRPr="00871AAF">
              <w:t>→</w:t>
            </w:r>
            <w:r w:rsidRPr="00871AAF">
              <w:t xml:space="preserve"> HR_FILED</w:t>
            </w:r>
            <w:r w:rsidRPr="00871AAF">
              <w:br/>
              <w:t>3. 新申请默认状态为</w:t>
            </w:r>
            <w:r w:rsidRPr="00871AAF">
              <w:t> </w:t>
            </w:r>
            <w:r w:rsidRPr="00871AAF">
              <w:t>PENDING</w:t>
            </w:r>
          </w:p>
        </w:tc>
      </w:tr>
    </w:tbl>
    <w:p w:rsidR="00A216B4" w:rsidRDefault="00A216B4" w:rsidP="00A216B4">
      <w:pPr>
        <w:pStyle w:val="af0"/>
        <w:ind w:firstLineChars="2000" w:firstLine="4000"/>
      </w:pPr>
      <w:bookmarkStart w:id="28" w:name="_Toc239969497"/>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8</w:t>
      </w:r>
      <w:r w:rsidR="00C53296">
        <w:fldChar w:fldCharType="end"/>
      </w:r>
      <w:r>
        <w:rPr>
          <w:rFonts w:hint="eastAsia"/>
        </w:rPr>
        <w:t xml:space="preserve"> </w:t>
      </w:r>
      <w:r>
        <w:rPr>
          <w:rFonts w:hint="eastAsia"/>
        </w:rPr>
        <w:t>提交培训申请</w:t>
      </w:r>
      <w:bookmarkEnd w:id="28"/>
    </w:p>
    <w:p w:rsidR="000D4FA3" w:rsidRDefault="00D910B4" w:rsidP="001418C1">
      <w:pPr>
        <w:numPr>
          <w:ilvl w:val="0"/>
          <w:numId w:val="8"/>
        </w:numPr>
        <w:spacing w:beforeLines="50" w:before="156"/>
        <w:rPr>
          <w:b/>
          <w:bCs/>
        </w:rPr>
      </w:pPr>
      <w:r w:rsidRPr="00D910B4">
        <w:rPr>
          <w:b/>
          <w:bCs/>
        </w:rPr>
        <w:t>主管审批通过</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871AAF"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871AAF" w:rsidRPr="00E52962" w:rsidRDefault="00871AAF" w:rsidP="00871AAF">
            <w:pPr>
              <w:ind w:left="720"/>
            </w:pPr>
            <w:r w:rsidRPr="00E52962">
              <w:lastRenderedPageBreak/>
              <w:t>项目</w:t>
            </w:r>
          </w:p>
        </w:tc>
        <w:tc>
          <w:tcPr>
            <w:tcW w:w="7965" w:type="dxa"/>
            <w:tcBorders>
              <w:top w:val="nil"/>
            </w:tcBorders>
            <w:shd w:val="clear" w:color="auto" w:fill="FFFFFF"/>
            <w:tcMar>
              <w:top w:w="150" w:type="dxa"/>
              <w:left w:w="240" w:type="dxa"/>
              <w:bottom w:w="150" w:type="dxa"/>
              <w:right w:w="240" w:type="dxa"/>
            </w:tcMar>
            <w:vAlign w:val="center"/>
            <w:hideMark/>
          </w:tcPr>
          <w:p w:rsidR="00871AAF" w:rsidRPr="00E52962" w:rsidRDefault="00871AAF" w:rsidP="001418C1">
            <w:pPr>
              <w:ind w:left="720" w:firstLineChars="1100" w:firstLine="2640"/>
            </w:pPr>
            <w:r w:rsidRPr="00E52962">
              <w:t>内容</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UC-REQ-02</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主管审批通过</w:t>
            </w:r>
          </w:p>
        </w:tc>
      </w:tr>
      <w:tr w:rsidR="00871AAF" w:rsidRPr="00E52962" w:rsidTr="001418C1">
        <w:trPr>
          <w:trHeight w:val="31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部门主管</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主管已登录；申请状态为</w:t>
            </w:r>
            <w:r w:rsidRPr="00871AAF">
              <w:t> </w:t>
            </w:r>
            <w:r w:rsidRPr="00871AAF">
              <w:t>PENDING；申请人员工与主管属于同一部门</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申请记录状态更新为</w:t>
            </w:r>
            <w:r w:rsidRPr="00871AAF">
              <w:t> </w:t>
            </w:r>
            <w:r w:rsidRPr="00871AAF">
              <w:t>DEPT_APPROVED，记录审批人、审批时间、审批意见</w:t>
            </w:r>
          </w:p>
        </w:tc>
      </w:tr>
      <w:tr w:rsidR="00871AAF" w:rsidRPr="00E52962" w:rsidTr="001418C1">
        <w:trPr>
          <w:trHeight w:val="1866"/>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1. 主管进入待审批申请列表</w:t>
            </w:r>
            <w:r w:rsidRPr="00871AAF">
              <w:br/>
              <w:t>2. 系统显示本部门员工的待审批申请</w:t>
            </w:r>
            <w:r w:rsidRPr="00871AAF">
              <w:br/>
              <w:t>3. 主管选择申请，查看申请理由</w:t>
            </w:r>
            <w:r w:rsidRPr="00871AAF">
              <w:br/>
              <w:t>4. 填写审批意见</w:t>
            </w:r>
            <w:r w:rsidRPr="00871AAF">
              <w:br/>
              <w:t>5. 点击</w:t>
            </w:r>
            <w:r w:rsidRPr="00871AAF">
              <w:t>“</w:t>
            </w:r>
            <w:r w:rsidRPr="00871AAF">
              <w:t>通过</w:t>
            </w:r>
            <w:r w:rsidRPr="00871AAF">
              <w:t>”</w:t>
            </w:r>
            <w:r w:rsidRPr="00871AAF">
              <w:br/>
              <w:t>6. 系统更新申请状态为</w:t>
            </w:r>
            <w:r w:rsidRPr="00871AAF">
              <w:t> </w:t>
            </w:r>
            <w:r w:rsidRPr="00871AAF">
              <w:t>DEPT_APPROVED</w:t>
            </w:r>
          </w:p>
        </w:tc>
      </w:tr>
      <w:tr w:rsidR="00871AAF" w:rsidRPr="00E52962" w:rsidTr="001418C1">
        <w:trPr>
          <w:trHeight w:val="93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1. 申请状态不是</w:t>
            </w:r>
            <w:r w:rsidRPr="00871AAF">
              <w:t> </w:t>
            </w:r>
            <w:r w:rsidRPr="00871AAF">
              <w:t>PENDING</w:t>
            </w:r>
            <w:r w:rsidRPr="00871AAF">
              <w:t> →</w:t>
            </w:r>
            <w:r w:rsidRPr="00871AAF">
              <w:t xml:space="preserve"> 提示</w:t>
            </w:r>
            <w:r w:rsidRPr="00871AAF">
              <w:t>“</w:t>
            </w:r>
            <w:r w:rsidRPr="00871AAF">
              <w:t>当前状态无法审批</w:t>
            </w:r>
            <w:r w:rsidRPr="00871AAF">
              <w:t>”</w:t>
            </w:r>
            <w:r w:rsidRPr="00871AAF">
              <w:br/>
              <w:t xml:space="preserve">2. 申请人员工与主管不属于同一部门 </w:t>
            </w:r>
            <w:r w:rsidRPr="00871AAF">
              <w:t>→</w:t>
            </w:r>
            <w:r w:rsidRPr="00871AAF">
              <w:t xml:space="preserve"> 提示</w:t>
            </w:r>
            <w:r w:rsidRPr="00871AAF">
              <w:t>“</w:t>
            </w:r>
            <w:r w:rsidRPr="00871AAF">
              <w:t>只能审批本部门员工的申请</w:t>
            </w:r>
            <w:r w:rsidRPr="00871AAF">
              <w:t>”</w:t>
            </w:r>
            <w:r w:rsidRPr="00871AAF">
              <w:br/>
              <w:t xml:space="preserve">3. 申请不存在 </w:t>
            </w:r>
            <w:r w:rsidRPr="00871AAF">
              <w:t>→</w:t>
            </w:r>
            <w:r w:rsidRPr="00871AAF">
              <w:t xml:space="preserve"> 提示</w:t>
            </w:r>
            <w:r w:rsidRPr="00871AAF">
              <w:t>“</w:t>
            </w:r>
            <w:r w:rsidRPr="00871AAF">
              <w:t>申请不存在</w:t>
            </w:r>
            <w:r w:rsidRPr="00871AAF">
              <w:t>”</w:t>
            </w:r>
          </w:p>
        </w:tc>
      </w:tr>
      <w:tr w:rsidR="00871AAF" w:rsidRPr="00E52962" w:rsidTr="001418C1">
        <w:trPr>
          <w:trHeight w:val="61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A216B4">
            <w:pPr>
              <w:keepNext/>
              <w:rPr>
                <w:rFonts w:hint="eastAsia"/>
              </w:rPr>
            </w:pPr>
            <w:r w:rsidRPr="00871AAF">
              <w:t>1. 只有</w:t>
            </w:r>
            <w:r w:rsidRPr="00871AAF">
              <w:t> </w:t>
            </w:r>
            <w:r w:rsidRPr="00871AAF">
              <w:t>PENDING</w:t>
            </w:r>
            <w:r w:rsidRPr="00871AAF">
              <w:t> </w:t>
            </w:r>
            <w:r w:rsidRPr="00871AAF">
              <w:t>状态才能审批通过</w:t>
            </w:r>
            <w:r w:rsidRPr="00871AAF">
              <w:br/>
              <w:t>2. 主管只能审批本部门员工的申请</w:t>
            </w:r>
            <w:r w:rsidRPr="00871AAF">
              <w:br/>
              <w:t>3. 审批通过后记录主管 ID、审批时间和审批意见</w:t>
            </w:r>
          </w:p>
        </w:tc>
      </w:tr>
    </w:tbl>
    <w:p w:rsidR="00871AAF" w:rsidRPr="00A216B4" w:rsidRDefault="00A216B4" w:rsidP="00A216B4">
      <w:pPr>
        <w:pStyle w:val="af0"/>
        <w:ind w:firstLineChars="2000" w:firstLine="4000"/>
        <w:rPr>
          <w:rFonts w:hint="eastAsia"/>
        </w:rPr>
      </w:pPr>
      <w:bookmarkStart w:id="29" w:name="_Toc239969498"/>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9</w:t>
      </w:r>
      <w:r w:rsidR="00C53296">
        <w:fldChar w:fldCharType="end"/>
      </w:r>
      <w:r>
        <w:rPr>
          <w:rFonts w:hint="eastAsia"/>
        </w:rPr>
        <w:t xml:space="preserve"> </w:t>
      </w:r>
      <w:r>
        <w:rPr>
          <w:rFonts w:hint="eastAsia"/>
        </w:rPr>
        <w:t>主管审批通过</w:t>
      </w:r>
      <w:bookmarkEnd w:id="29"/>
    </w:p>
    <w:p w:rsidR="000D4FA3" w:rsidRDefault="00D910B4" w:rsidP="001418C1">
      <w:pPr>
        <w:numPr>
          <w:ilvl w:val="0"/>
          <w:numId w:val="8"/>
        </w:numPr>
        <w:spacing w:beforeLines="50" w:before="156"/>
        <w:rPr>
          <w:b/>
          <w:bCs/>
        </w:rPr>
      </w:pPr>
      <w:r w:rsidRPr="00D910B4">
        <w:rPr>
          <w:b/>
          <w:bCs/>
        </w:rPr>
        <w:t>主管驳回</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871AAF"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871AAF" w:rsidRPr="00E52962" w:rsidRDefault="00871AAF" w:rsidP="00871AAF">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871AAF" w:rsidRPr="00E52962" w:rsidRDefault="00871AAF" w:rsidP="001418C1">
            <w:pPr>
              <w:ind w:left="720" w:firstLineChars="1100" w:firstLine="2640"/>
            </w:pPr>
            <w:r w:rsidRPr="00E52962">
              <w:t>内容</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UC-REQ-03</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主管驳回</w:t>
            </w:r>
          </w:p>
        </w:tc>
      </w:tr>
      <w:tr w:rsidR="00871AAF" w:rsidRPr="00E52962" w:rsidTr="001418C1">
        <w:trPr>
          <w:trHeight w:val="31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871AAF" w:rsidRPr="00E52962" w:rsidRDefault="00871AAF" w:rsidP="00463FE9">
            <w:r w:rsidRPr="00871AAF">
              <w:t>部门主管</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871AAF" w:rsidRPr="00E52962" w:rsidRDefault="00D910B4" w:rsidP="00463FE9">
            <w:r w:rsidRPr="00D910B4">
              <w:t>主管已登录；申请状态为</w:t>
            </w:r>
            <w:r w:rsidRPr="00D910B4">
              <w:t> </w:t>
            </w:r>
            <w:r w:rsidRPr="00D910B4">
              <w:t>PENDING；申请人员工与主管属于同一部门</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871AAF" w:rsidRPr="00E52962" w:rsidRDefault="00D910B4" w:rsidP="00463FE9">
            <w:r w:rsidRPr="00D910B4">
              <w:t>申请记录状态更新为</w:t>
            </w:r>
            <w:r w:rsidRPr="00D910B4">
              <w:t> </w:t>
            </w:r>
            <w:r w:rsidRPr="00D910B4">
              <w:t>DEPT_REJECTED，记录审批人、审批时间、驳回意见</w:t>
            </w:r>
          </w:p>
        </w:tc>
      </w:tr>
      <w:tr w:rsidR="00871AAF" w:rsidRPr="00E52962" w:rsidTr="001418C1">
        <w:trPr>
          <w:trHeight w:val="1866"/>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lastRenderedPageBreak/>
              <w:t>基本流程</w:t>
            </w:r>
          </w:p>
        </w:tc>
        <w:tc>
          <w:tcPr>
            <w:tcW w:w="7965" w:type="dxa"/>
            <w:shd w:val="clear" w:color="auto" w:fill="FFFFFF"/>
            <w:tcMar>
              <w:top w:w="150" w:type="dxa"/>
              <w:left w:w="240" w:type="dxa"/>
              <w:bottom w:w="150" w:type="dxa"/>
              <w:right w:w="0" w:type="dxa"/>
            </w:tcMar>
            <w:vAlign w:val="center"/>
            <w:hideMark/>
          </w:tcPr>
          <w:p w:rsidR="00871AAF" w:rsidRPr="00E52962" w:rsidRDefault="00D910B4" w:rsidP="00463FE9">
            <w:r w:rsidRPr="00D910B4">
              <w:t>1. 主管进入待审批申请列表</w:t>
            </w:r>
            <w:r w:rsidRPr="00D910B4">
              <w:br/>
              <w:t>2. 系统显示本部门员工的待审批申请</w:t>
            </w:r>
            <w:r w:rsidRPr="00D910B4">
              <w:br/>
              <w:t>3. 主管选择申请，查看申请理由</w:t>
            </w:r>
            <w:r w:rsidRPr="00D910B4">
              <w:br/>
              <w:t>4. 填写驳回意见</w:t>
            </w:r>
            <w:r w:rsidRPr="00D910B4">
              <w:br/>
              <w:t>5. 点击</w:t>
            </w:r>
            <w:r w:rsidRPr="00D910B4">
              <w:t>“</w:t>
            </w:r>
            <w:r w:rsidRPr="00D910B4">
              <w:t>驳回</w:t>
            </w:r>
            <w:r w:rsidRPr="00D910B4">
              <w:t>”</w:t>
            </w:r>
            <w:r w:rsidRPr="00D910B4">
              <w:br/>
              <w:t>6. 系统更新申请状态为</w:t>
            </w:r>
            <w:r w:rsidRPr="00D910B4">
              <w:t> </w:t>
            </w:r>
            <w:r w:rsidRPr="00D910B4">
              <w:t>DEPT_REJECTED</w:t>
            </w:r>
          </w:p>
        </w:tc>
      </w:tr>
      <w:tr w:rsidR="00871AAF" w:rsidRPr="00E52962" w:rsidTr="001418C1">
        <w:trPr>
          <w:trHeight w:val="93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871AAF" w:rsidRPr="00E52962" w:rsidRDefault="00D910B4" w:rsidP="00463FE9">
            <w:r w:rsidRPr="00D910B4">
              <w:t>1. 申请状态不是</w:t>
            </w:r>
            <w:r w:rsidRPr="00D910B4">
              <w:t> </w:t>
            </w:r>
            <w:r w:rsidRPr="00D910B4">
              <w:t>PENDING</w:t>
            </w:r>
            <w:r w:rsidRPr="00D910B4">
              <w:t> →</w:t>
            </w:r>
            <w:r w:rsidRPr="00D910B4">
              <w:t xml:space="preserve"> 提示</w:t>
            </w:r>
            <w:r w:rsidRPr="00D910B4">
              <w:t>“</w:t>
            </w:r>
            <w:r w:rsidRPr="00D910B4">
              <w:t>当前状态无法驳回</w:t>
            </w:r>
            <w:r w:rsidRPr="00D910B4">
              <w:t>”</w:t>
            </w:r>
            <w:r w:rsidRPr="00D910B4">
              <w:br/>
              <w:t xml:space="preserve">2. 申请人员工与主管不属于同一部门 </w:t>
            </w:r>
            <w:r w:rsidRPr="00D910B4">
              <w:t>→</w:t>
            </w:r>
            <w:r w:rsidRPr="00D910B4">
              <w:t xml:space="preserve"> 提示</w:t>
            </w:r>
            <w:r w:rsidRPr="00D910B4">
              <w:t>“</w:t>
            </w:r>
            <w:r w:rsidRPr="00D910B4">
              <w:t>只能审批本部门员工的申请</w:t>
            </w:r>
            <w:r w:rsidRPr="00D910B4">
              <w:t>”</w:t>
            </w:r>
            <w:r w:rsidRPr="00D910B4">
              <w:br/>
              <w:t xml:space="preserve">3. 申请不存在 </w:t>
            </w:r>
            <w:r w:rsidRPr="00D910B4">
              <w:t>→</w:t>
            </w:r>
            <w:r w:rsidRPr="00D910B4">
              <w:t xml:space="preserve"> 提示</w:t>
            </w:r>
            <w:r w:rsidRPr="00D910B4">
              <w:t>“</w:t>
            </w:r>
            <w:r w:rsidRPr="00D910B4">
              <w:t>申请不存在</w:t>
            </w:r>
            <w:r w:rsidRPr="00D910B4">
              <w:t>”</w:t>
            </w:r>
          </w:p>
        </w:tc>
      </w:tr>
      <w:tr w:rsidR="00871AAF" w:rsidRPr="00E52962" w:rsidTr="001418C1">
        <w:trPr>
          <w:trHeight w:val="61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871AAF" w:rsidRPr="00E52962" w:rsidRDefault="00D910B4" w:rsidP="00A216B4">
            <w:pPr>
              <w:keepNext/>
              <w:rPr>
                <w:rFonts w:hint="eastAsia"/>
              </w:rPr>
            </w:pPr>
            <w:r w:rsidRPr="00D910B4">
              <w:t>1. 只有</w:t>
            </w:r>
            <w:r w:rsidRPr="00D910B4">
              <w:t> </w:t>
            </w:r>
            <w:r w:rsidRPr="00D910B4">
              <w:t>PENDING</w:t>
            </w:r>
            <w:r w:rsidRPr="00D910B4">
              <w:t> </w:t>
            </w:r>
            <w:r w:rsidRPr="00D910B4">
              <w:t>状态才能驳回</w:t>
            </w:r>
            <w:r w:rsidRPr="00D910B4">
              <w:br/>
              <w:t>2. 主管只能审批本部门员工的申请</w:t>
            </w:r>
            <w:r w:rsidRPr="00D910B4">
              <w:br/>
              <w:t>3. 驳回后记录主管 ID、驳回时间和驳回意见</w:t>
            </w:r>
            <w:r w:rsidRPr="00D910B4">
              <w:br/>
              <w:t>4.</w:t>
            </w:r>
            <w:r w:rsidRPr="00D910B4">
              <w:t> </w:t>
            </w:r>
            <w:r w:rsidRPr="00D910B4">
              <w:t>DEPT_REJECTED</w:t>
            </w:r>
            <w:r w:rsidRPr="00D910B4">
              <w:t> </w:t>
            </w:r>
            <w:r w:rsidRPr="00D910B4">
              <w:t>为终态，不可继续流转</w:t>
            </w:r>
          </w:p>
        </w:tc>
      </w:tr>
    </w:tbl>
    <w:p w:rsidR="00A216B4" w:rsidRDefault="00A216B4" w:rsidP="00A216B4">
      <w:pPr>
        <w:pStyle w:val="af0"/>
        <w:ind w:firstLineChars="2100" w:firstLine="4200"/>
      </w:pPr>
      <w:bookmarkStart w:id="30" w:name="_Toc239969499"/>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10</w:t>
      </w:r>
      <w:r w:rsidR="00C53296">
        <w:fldChar w:fldCharType="end"/>
      </w:r>
      <w:r>
        <w:rPr>
          <w:rFonts w:hint="eastAsia"/>
        </w:rPr>
        <w:t xml:space="preserve"> </w:t>
      </w:r>
      <w:r>
        <w:rPr>
          <w:rFonts w:hint="eastAsia"/>
        </w:rPr>
        <w:t>主管驳回</w:t>
      </w:r>
      <w:bookmarkEnd w:id="30"/>
    </w:p>
    <w:p w:rsidR="00D910B4" w:rsidRDefault="00D910B4" w:rsidP="001418C1">
      <w:pPr>
        <w:numPr>
          <w:ilvl w:val="0"/>
          <w:numId w:val="8"/>
        </w:numPr>
        <w:spacing w:beforeLines="50" w:before="156"/>
        <w:rPr>
          <w:b/>
          <w:bCs/>
        </w:rPr>
      </w:pPr>
      <w:r w:rsidRPr="00D910B4">
        <w:rPr>
          <w:b/>
          <w:bCs/>
        </w:rPr>
        <w:t>HR备案</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D910B4"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D910B4" w:rsidRPr="00E52962" w:rsidRDefault="00D910B4" w:rsidP="00D910B4">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D910B4" w:rsidRPr="00E52962" w:rsidRDefault="00D910B4" w:rsidP="001418C1">
            <w:pPr>
              <w:ind w:left="720" w:firstLineChars="1100" w:firstLine="2640"/>
            </w:pPr>
            <w:r w:rsidRPr="00E52962">
              <w:t>内容</w:t>
            </w:r>
          </w:p>
        </w:tc>
      </w:tr>
      <w:tr w:rsidR="00D910B4" w:rsidRPr="00E52962" w:rsidTr="001418C1">
        <w:trPr>
          <w:trHeight w:val="309"/>
        </w:trPr>
        <w:tc>
          <w:tcPr>
            <w:tcW w:w="1843" w:type="dxa"/>
            <w:shd w:val="clear" w:color="auto" w:fill="FFFFFF"/>
            <w:tcMar>
              <w:top w:w="150" w:type="dxa"/>
              <w:left w:w="0" w:type="dxa"/>
              <w:bottom w:w="150" w:type="dxa"/>
              <w:right w:w="240" w:type="dxa"/>
            </w:tcMar>
            <w:vAlign w:val="center"/>
            <w:hideMark/>
          </w:tcPr>
          <w:p w:rsidR="00D910B4" w:rsidRPr="00E52962" w:rsidRDefault="00D910B4"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D910B4" w:rsidRPr="00E52962" w:rsidRDefault="00D910B4" w:rsidP="00463FE9">
            <w:r w:rsidRPr="00D910B4">
              <w:t>UC-REQ-04</w:t>
            </w:r>
          </w:p>
        </w:tc>
      </w:tr>
      <w:tr w:rsidR="00D910B4" w:rsidRPr="00E52962" w:rsidTr="001418C1">
        <w:trPr>
          <w:trHeight w:val="309"/>
        </w:trPr>
        <w:tc>
          <w:tcPr>
            <w:tcW w:w="1843" w:type="dxa"/>
            <w:shd w:val="clear" w:color="auto" w:fill="FFFFFF"/>
            <w:tcMar>
              <w:top w:w="150" w:type="dxa"/>
              <w:left w:w="0" w:type="dxa"/>
              <w:bottom w:w="150" w:type="dxa"/>
              <w:right w:w="240" w:type="dxa"/>
            </w:tcMar>
            <w:vAlign w:val="center"/>
            <w:hideMark/>
          </w:tcPr>
          <w:p w:rsidR="00D910B4" w:rsidRPr="00E52962" w:rsidRDefault="00D910B4"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D910B4" w:rsidRPr="00E52962" w:rsidRDefault="00D910B4" w:rsidP="00463FE9">
            <w:r w:rsidRPr="00D910B4">
              <w:t>HR备案</w:t>
            </w:r>
          </w:p>
        </w:tc>
      </w:tr>
      <w:tr w:rsidR="00D910B4" w:rsidRPr="00E52962" w:rsidTr="001418C1">
        <w:trPr>
          <w:trHeight w:val="319"/>
        </w:trPr>
        <w:tc>
          <w:tcPr>
            <w:tcW w:w="1843" w:type="dxa"/>
            <w:shd w:val="clear" w:color="auto" w:fill="FFFFFF"/>
            <w:tcMar>
              <w:top w:w="150" w:type="dxa"/>
              <w:left w:w="0" w:type="dxa"/>
              <w:bottom w:w="150" w:type="dxa"/>
              <w:right w:w="240" w:type="dxa"/>
            </w:tcMar>
            <w:vAlign w:val="center"/>
            <w:hideMark/>
          </w:tcPr>
          <w:p w:rsidR="00D910B4" w:rsidRPr="00E52962" w:rsidRDefault="00D910B4"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D910B4" w:rsidRPr="00E52962" w:rsidRDefault="00D910B4" w:rsidP="00463FE9">
            <w:r w:rsidRPr="00D910B4">
              <w:t>HR</w:t>
            </w:r>
          </w:p>
        </w:tc>
      </w:tr>
      <w:tr w:rsidR="00D910B4" w:rsidRPr="00E52962" w:rsidTr="001418C1">
        <w:trPr>
          <w:trHeight w:val="309"/>
        </w:trPr>
        <w:tc>
          <w:tcPr>
            <w:tcW w:w="1843" w:type="dxa"/>
            <w:shd w:val="clear" w:color="auto" w:fill="FFFFFF"/>
            <w:tcMar>
              <w:top w:w="150" w:type="dxa"/>
              <w:left w:w="0" w:type="dxa"/>
              <w:bottom w:w="150" w:type="dxa"/>
              <w:right w:w="240" w:type="dxa"/>
            </w:tcMar>
            <w:vAlign w:val="center"/>
            <w:hideMark/>
          </w:tcPr>
          <w:p w:rsidR="00D910B4" w:rsidRPr="00E52962" w:rsidRDefault="00D910B4"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D910B4" w:rsidRPr="00E52962" w:rsidRDefault="00D910B4" w:rsidP="00463FE9">
            <w:r w:rsidRPr="00D910B4">
              <w:t>HR 已登录；申请状态为</w:t>
            </w:r>
            <w:r w:rsidRPr="00D910B4">
              <w:t> </w:t>
            </w:r>
            <w:r w:rsidRPr="00D910B4">
              <w:t>DEPT_APPROVED</w:t>
            </w:r>
          </w:p>
        </w:tc>
      </w:tr>
      <w:tr w:rsidR="00D910B4" w:rsidRPr="00E52962" w:rsidTr="001418C1">
        <w:trPr>
          <w:trHeight w:val="309"/>
        </w:trPr>
        <w:tc>
          <w:tcPr>
            <w:tcW w:w="1843" w:type="dxa"/>
            <w:shd w:val="clear" w:color="auto" w:fill="FFFFFF"/>
            <w:tcMar>
              <w:top w:w="150" w:type="dxa"/>
              <w:left w:w="0" w:type="dxa"/>
              <w:bottom w:w="150" w:type="dxa"/>
              <w:right w:w="240" w:type="dxa"/>
            </w:tcMar>
            <w:vAlign w:val="center"/>
            <w:hideMark/>
          </w:tcPr>
          <w:p w:rsidR="00D910B4" w:rsidRPr="00E52962" w:rsidRDefault="00D910B4"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D910B4" w:rsidRPr="00E52962" w:rsidRDefault="00D910B4" w:rsidP="00463FE9">
            <w:r w:rsidRPr="00D910B4">
              <w:t>申请记录状态更新为</w:t>
            </w:r>
            <w:r w:rsidRPr="00D910B4">
              <w:t> </w:t>
            </w:r>
            <w:r w:rsidRPr="00D910B4">
              <w:t>HR_FILED，记录 HR 备案人和备案时间</w:t>
            </w:r>
          </w:p>
        </w:tc>
      </w:tr>
      <w:tr w:rsidR="00D910B4" w:rsidRPr="00E52962" w:rsidTr="00463FE9">
        <w:trPr>
          <w:trHeight w:val="1641"/>
        </w:trPr>
        <w:tc>
          <w:tcPr>
            <w:tcW w:w="1843" w:type="dxa"/>
            <w:shd w:val="clear" w:color="auto" w:fill="FFFFFF"/>
            <w:tcMar>
              <w:top w:w="150" w:type="dxa"/>
              <w:left w:w="0" w:type="dxa"/>
              <w:bottom w:w="150" w:type="dxa"/>
              <w:right w:w="240" w:type="dxa"/>
            </w:tcMar>
            <w:vAlign w:val="center"/>
            <w:hideMark/>
          </w:tcPr>
          <w:p w:rsidR="00D910B4" w:rsidRPr="00E52962" w:rsidRDefault="00D910B4"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D910B4" w:rsidRPr="00E52962" w:rsidRDefault="00D910B4" w:rsidP="00463FE9">
            <w:r w:rsidRPr="00D910B4">
              <w:t>1. HR 进入待备案申请列表</w:t>
            </w:r>
            <w:r w:rsidRPr="00D910B4">
              <w:br/>
              <w:t>2. 系统显示主管已通过的申请</w:t>
            </w:r>
            <w:r w:rsidRPr="00D910B4">
              <w:br/>
              <w:t>3. HR 选择申请，查看审批意见</w:t>
            </w:r>
            <w:r w:rsidRPr="00D910B4">
              <w:br/>
              <w:t>4. 点击</w:t>
            </w:r>
            <w:r w:rsidRPr="00D910B4">
              <w:t>“</w:t>
            </w:r>
            <w:r w:rsidRPr="00D910B4">
              <w:t>备案</w:t>
            </w:r>
            <w:r w:rsidRPr="00D910B4">
              <w:t>”</w:t>
            </w:r>
            <w:r w:rsidRPr="00D910B4">
              <w:br/>
              <w:t>5. 系统更新申请状态为</w:t>
            </w:r>
            <w:r w:rsidRPr="00D910B4">
              <w:t> </w:t>
            </w:r>
            <w:r w:rsidRPr="00D910B4">
              <w:t>HR_FILED</w:t>
            </w:r>
          </w:p>
        </w:tc>
      </w:tr>
      <w:tr w:rsidR="00D910B4" w:rsidRPr="00E52962" w:rsidTr="001418C1">
        <w:trPr>
          <w:trHeight w:val="938"/>
        </w:trPr>
        <w:tc>
          <w:tcPr>
            <w:tcW w:w="1843" w:type="dxa"/>
            <w:shd w:val="clear" w:color="auto" w:fill="FFFFFF"/>
            <w:tcMar>
              <w:top w:w="150" w:type="dxa"/>
              <w:left w:w="0" w:type="dxa"/>
              <w:bottom w:w="150" w:type="dxa"/>
              <w:right w:w="240" w:type="dxa"/>
            </w:tcMar>
            <w:vAlign w:val="center"/>
            <w:hideMark/>
          </w:tcPr>
          <w:p w:rsidR="00D910B4" w:rsidRPr="00E52962" w:rsidRDefault="00D910B4"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D910B4" w:rsidRPr="00E52962" w:rsidRDefault="00D910B4" w:rsidP="00463FE9">
            <w:r w:rsidRPr="00D910B4">
              <w:t>1. 申请状态不是</w:t>
            </w:r>
            <w:r w:rsidRPr="00D910B4">
              <w:t> </w:t>
            </w:r>
            <w:r w:rsidRPr="00D910B4">
              <w:t>DEPT_APPROVED</w:t>
            </w:r>
            <w:r w:rsidRPr="00D910B4">
              <w:t> →</w:t>
            </w:r>
            <w:r w:rsidRPr="00D910B4">
              <w:t xml:space="preserve"> 提示</w:t>
            </w:r>
            <w:r w:rsidRPr="00D910B4">
              <w:t>“</w:t>
            </w:r>
            <w:r w:rsidRPr="00D910B4">
              <w:t>当前状态无法备案</w:t>
            </w:r>
            <w:r w:rsidRPr="00D910B4">
              <w:t>”</w:t>
            </w:r>
            <w:r w:rsidRPr="00D910B4">
              <w:br/>
              <w:t xml:space="preserve">2. 申请不存在 </w:t>
            </w:r>
            <w:r w:rsidRPr="00D910B4">
              <w:t>→</w:t>
            </w:r>
            <w:r w:rsidRPr="00D910B4">
              <w:t xml:space="preserve"> 提示</w:t>
            </w:r>
            <w:r w:rsidRPr="00D910B4">
              <w:t>“</w:t>
            </w:r>
            <w:r w:rsidRPr="00D910B4">
              <w:t>申请不存在</w:t>
            </w:r>
            <w:r w:rsidRPr="00D910B4">
              <w:t>”</w:t>
            </w:r>
          </w:p>
        </w:tc>
      </w:tr>
      <w:tr w:rsidR="00D910B4" w:rsidRPr="00E52962" w:rsidTr="001418C1">
        <w:trPr>
          <w:trHeight w:val="618"/>
        </w:trPr>
        <w:tc>
          <w:tcPr>
            <w:tcW w:w="1843" w:type="dxa"/>
            <w:shd w:val="clear" w:color="auto" w:fill="FFFFFF"/>
            <w:tcMar>
              <w:top w:w="150" w:type="dxa"/>
              <w:left w:w="0" w:type="dxa"/>
              <w:bottom w:w="150" w:type="dxa"/>
              <w:right w:w="240" w:type="dxa"/>
            </w:tcMar>
            <w:vAlign w:val="center"/>
            <w:hideMark/>
          </w:tcPr>
          <w:p w:rsidR="00D910B4" w:rsidRPr="00E52962" w:rsidRDefault="00D910B4" w:rsidP="001418C1">
            <w:pPr>
              <w:ind w:firstLineChars="200" w:firstLine="480"/>
            </w:pPr>
            <w:r w:rsidRPr="00E52962">
              <w:lastRenderedPageBreak/>
              <w:t>业务规则</w:t>
            </w:r>
          </w:p>
        </w:tc>
        <w:tc>
          <w:tcPr>
            <w:tcW w:w="7965" w:type="dxa"/>
            <w:shd w:val="clear" w:color="auto" w:fill="FFFFFF"/>
            <w:tcMar>
              <w:top w:w="150" w:type="dxa"/>
              <w:left w:w="240" w:type="dxa"/>
              <w:bottom w:w="150" w:type="dxa"/>
              <w:right w:w="0" w:type="dxa"/>
            </w:tcMar>
            <w:vAlign w:val="center"/>
            <w:hideMark/>
          </w:tcPr>
          <w:p w:rsidR="00D910B4" w:rsidRPr="00E52962" w:rsidRDefault="00D910B4" w:rsidP="00A216B4">
            <w:pPr>
              <w:keepNext/>
              <w:rPr>
                <w:rFonts w:hint="eastAsia"/>
              </w:rPr>
            </w:pPr>
            <w:r w:rsidRPr="00D910B4">
              <w:t>1. 只有</w:t>
            </w:r>
            <w:r w:rsidRPr="00D910B4">
              <w:t> </w:t>
            </w:r>
            <w:r w:rsidRPr="00D910B4">
              <w:t>DEPT_APPROVED</w:t>
            </w:r>
            <w:r w:rsidRPr="00D910B4">
              <w:t> </w:t>
            </w:r>
            <w:r w:rsidRPr="00D910B4">
              <w:t>状态才能备案</w:t>
            </w:r>
            <w:r w:rsidRPr="00D910B4">
              <w:br/>
              <w:t>2. 备案后记录 HR ID 和备案时间</w:t>
            </w:r>
            <w:r w:rsidRPr="00D910B4">
              <w:br/>
              <w:t>3.</w:t>
            </w:r>
            <w:r w:rsidRPr="00D910B4">
              <w:t> </w:t>
            </w:r>
            <w:r w:rsidRPr="00D910B4">
              <w:t>HR_FILED</w:t>
            </w:r>
            <w:r w:rsidRPr="00D910B4">
              <w:t> </w:t>
            </w:r>
            <w:r w:rsidRPr="00D910B4">
              <w:t>为终态，是员工报名的必要前提</w:t>
            </w:r>
          </w:p>
        </w:tc>
      </w:tr>
    </w:tbl>
    <w:p w:rsidR="00A216B4" w:rsidRDefault="00A216B4" w:rsidP="00A216B4">
      <w:pPr>
        <w:pStyle w:val="af0"/>
        <w:ind w:firstLineChars="2100" w:firstLine="4200"/>
      </w:pPr>
      <w:bookmarkStart w:id="31" w:name="_Toc239969500"/>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11</w:t>
      </w:r>
      <w:r w:rsidR="00C53296">
        <w:fldChar w:fldCharType="end"/>
      </w:r>
      <w:r>
        <w:rPr>
          <w:rFonts w:hint="eastAsia"/>
        </w:rPr>
        <w:t xml:space="preserve"> HR</w:t>
      </w:r>
      <w:r>
        <w:rPr>
          <w:rFonts w:hint="eastAsia"/>
        </w:rPr>
        <w:t>备案</w:t>
      </w:r>
      <w:bookmarkEnd w:id="31"/>
    </w:p>
    <w:p w:rsidR="00577988" w:rsidRDefault="00577988" w:rsidP="001418C1">
      <w:pPr>
        <w:numPr>
          <w:ilvl w:val="0"/>
          <w:numId w:val="8"/>
        </w:numPr>
        <w:spacing w:beforeLines="50" w:before="156"/>
        <w:rPr>
          <w:b/>
          <w:bCs/>
        </w:rPr>
      </w:pPr>
      <w:r w:rsidRPr="000D4FA3">
        <w:rPr>
          <w:b/>
          <w:bCs/>
        </w:rPr>
        <w:t>查看我的申请</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871AAF"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871AAF" w:rsidRPr="00E52962" w:rsidRDefault="00871AAF" w:rsidP="00871AAF">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871AAF" w:rsidRPr="00E52962" w:rsidRDefault="00871AAF" w:rsidP="001418C1">
            <w:pPr>
              <w:ind w:left="720" w:firstLineChars="1100" w:firstLine="2640"/>
            </w:pPr>
            <w:r w:rsidRPr="00E52962">
              <w:t>内容</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871AAF" w:rsidRPr="00E52962" w:rsidRDefault="00577988" w:rsidP="00463FE9">
            <w:r w:rsidRPr="00577988">
              <w:t>UC-REQ-05</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871AAF" w:rsidRPr="00E52962" w:rsidRDefault="00577988" w:rsidP="00463FE9">
            <w:r w:rsidRPr="00577988">
              <w:t>查看我的申请</w:t>
            </w:r>
          </w:p>
        </w:tc>
      </w:tr>
      <w:tr w:rsidR="00871AAF" w:rsidRPr="00E52962" w:rsidTr="001418C1">
        <w:trPr>
          <w:trHeight w:val="31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871AAF" w:rsidRPr="00E52962" w:rsidRDefault="00577988" w:rsidP="00463FE9">
            <w:r w:rsidRPr="00577988">
              <w:t>普通员工</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871AAF" w:rsidRPr="00E52962" w:rsidRDefault="00577988" w:rsidP="00463FE9">
            <w:r w:rsidRPr="00577988">
              <w:t>员工已登录</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871AAF" w:rsidRPr="00E52962" w:rsidRDefault="00577988" w:rsidP="00463FE9">
            <w:r w:rsidRPr="00577988">
              <w:t>返回当前员工的所有申请列表</w:t>
            </w:r>
          </w:p>
        </w:tc>
      </w:tr>
      <w:tr w:rsidR="00871AAF" w:rsidRPr="00E52962" w:rsidTr="00463FE9">
        <w:trPr>
          <w:trHeight w:val="1001"/>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871AAF" w:rsidRPr="00E52962" w:rsidRDefault="00577988" w:rsidP="00463FE9">
            <w:r w:rsidRPr="00577988">
              <w:t>1. 员工进入</w:t>
            </w:r>
            <w:r w:rsidRPr="00577988">
              <w:t>“</w:t>
            </w:r>
            <w:r w:rsidRPr="00577988">
              <w:t>我的申请</w:t>
            </w:r>
            <w:r w:rsidRPr="00577988">
              <w:t>”</w:t>
            </w:r>
            <w:r w:rsidRPr="00577988">
              <w:t>页面</w:t>
            </w:r>
            <w:r w:rsidRPr="00577988">
              <w:br/>
              <w:t>2. 系统返回该员工的所有申请记录</w:t>
            </w:r>
            <w:r w:rsidRPr="00577988">
              <w:br/>
              <w:t>3. 员工可按状态筛选、分页查看</w:t>
            </w:r>
            <w:r w:rsidRPr="00577988">
              <w:br/>
              <w:t>4. 点击某条记录查看详情</w:t>
            </w:r>
          </w:p>
        </w:tc>
      </w:tr>
      <w:tr w:rsidR="00871AAF" w:rsidRPr="00E52962" w:rsidTr="00463FE9">
        <w:trPr>
          <w:trHeight w:val="510"/>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871AAF" w:rsidRPr="00E52962" w:rsidRDefault="00577988" w:rsidP="00463FE9">
            <w:r w:rsidRPr="00577988">
              <w:t xml:space="preserve">无申请记录 </w:t>
            </w:r>
            <w:r w:rsidRPr="00577988">
              <w:t>→</w:t>
            </w:r>
            <w:r w:rsidRPr="00577988">
              <w:t xml:space="preserve"> 显示空列表并提示</w:t>
            </w:r>
            <w:r w:rsidRPr="00577988">
              <w:t>“</w:t>
            </w:r>
            <w:r w:rsidRPr="00577988">
              <w:t>暂无申请</w:t>
            </w:r>
            <w:r w:rsidRPr="00577988">
              <w:t>”</w:t>
            </w:r>
          </w:p>
        </w:tc>
      </w:tr>
      <w:tr w:rsidR="00871AAF" w:rsidRPr="00E52962" w:rsidTr="001418C1">
        <w:trPr>
          <w:trHeight w:val="61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871AAF" w:rsidRPr="00E52962" w:rsidRDefault="00577988" w:rsidP="00A216B4">
            <w:pPr>
              <w:keepNext/>
              <w:rPr>
                <w:rFonts w:hint="eastAsia"/>
              </w:rPr>
            </w:pPr>
            <w:r w:rsidRPr="00577988">
              <w:t>1. 员工只能查看自己的申请</w:t>
            </w:r>
            <w:r w:rsidRPr="00577988">
              <w:br/>
              <w:t>2. 支持按状态（PENDING/DEPT_APPROVED/DEPT_REJECTED/HR_FILED）筛选</w:t>
            </w:r>
            <w:r w:rsidRPr="00577988">
              <w:br/>
              <w:t>3. 支持分页</w:t>
            </w:r>
          </w:p>
        </w:tc>
      </w:tr>
    </w:tbl>
    <w:p w:rsidR="00A216B4" w:rsidRDefault="00A216B4" w:rsidP="00A216B4">
      <w:pPr>
        <w:pStyle w:val="af0"/>
        <w:ind w:firstLineChars="2000" w:firstLine="4000"/>
      </w:pPr>
      <w:bookmarkStart w:id="32" w:name="_Toc239969501"/>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12</w:t>
      </w:r>
      <w:r w:rsidR="00C53296">
        <w:fldChar w:fldCharType="end"/>
      </w:r>
      <w:r>
        <w:rPr>
          <w:rFonts w:hint="eastAsia"/>
        </w:rPr>
        <w:t xml:space="preserve"> </w:t>
      </w:r>
      <w:r>
        <w:rPr>
          <w:rFonts w:hint="eastAsia"/>
        </w:rPr>
        <w:t>查看我的申请</w:t>
      </w:r>
      <w:bookmarkEnd w:id="32"/>
    </w:p>
    <w:p w:rsidR="000D4FA3" w:rsidRDefault="00577988" w:rsidP="001418C1">
      <w:pPr>
        <w:numPr>
          <w:ilvl w:val="0"/>
          <w:numId w:val="8"/>
        </w:numPr>
        <w:spacing w:beforeLines="50" w:before="156"/>
        <w:rPr>
          <w:b/>
          <w:bCs/>
        </w:rPr>
      </w:pPr>
      <w:r>
        <w:rPr>
          <w:rFonts w:hint="eastAsia"/>
          <w:b/>
          <w:bCs/>
        </w:rPr>
        <w:t>员工报名课程</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871AAF"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871AAF" w:rsidRPr="00E52962" w:rsidRDefault="00871AAF" w:rsidP="00871AAF">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871AAF" w:rsidRPr="00E52962" w:rsidRDefault="00871AAF" w:rsidP="001418C1">
            <w:pPr>
              <w:ind w:left="720" w:firstLineChars="1100" w:firstLine="2640"/>
            </w:pPr>
            <w:r w:rsidRPr="00E52962">
              <w:t>内容</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871AAF" w:rsidRPr="00E52962" w:rsidRDefault="00B82064" w:rsidP="00463FE9">
            <w:pPr>
              <w:rPr>
                <w:rFonts w:hint="eastAsia"/>
              </w:rPr>
            </w:pPr>
            <w:r w:rsidRPr="00B82064">
              <w:t>UC-REQ-0</w:t>
            </w:r>
            <w:r>
              <w:rPr>
                <w:rFonts w:hint="eastAsia"/>
              </w:rPr>
              <w:t>6</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871AAF" w:rsidRPr="00E52962" w:rsidRDefault="00B82064" w:rsidP="00463FE9">
            <w:r w:rsidRPr="00B82064">
              <w:t>员工报名课程</w:t>
            </w:r>
          </w:p>
        </w:tc>
      </w:tr>
      <w:tr w:rsidR="00871AAF" w:rsidRPr="00E52962" w:rsidTr="001418C1">
        <w:trPr>
          <w:trHeight w:val="31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871AAF" w:rsidRPr="00E52962" w:rsidRDefault="00B82064" w:rsidP="00463FE9">
            <w:r w:rsidRPr="00B82064">
              <w:t>普通员工</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871AAF" w:rsidRPr="00E52962" w:rsidRDefault="00B82064" w:rsidP="00463FE9">
            <w:r w:rsidRPr="00B82064">
              <w:t>员工已登录；申请状态为</w:t>
            </w:r>
            <w:r w:rsidRPr="00B82064">
              <w:t> </w:t>
            </w:r>
            <w:r w:rsidRPr="00B82064">
              <w:t>HR_FILED；课程未满员；员工不在黑名单中；课程未开始</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lastRenderedPageBreak/>
              <w:t>后置条件</w:t>
            </w:r>
          </w:p>
        </w:tc>
        <w:tc>
          <w:tcPr>
            <w:tcW w:w="7965" w:type="dxa"/>
            <w:shd w:val="clear" w:color="auto" w:fill="FFFFFF"/>
            <w:tcMar>
              <w:top w:w="150" w:type="dxa"/>
              <w:left w:w="240" w:type="dxa"/>
              <w:bottom w:w="150" w:type="dxa"/>
              <w:right w:w="0" w:type="dxa"/>
            </w:tcMar>
            <w:vAlign w:val="center"/>
            <w:hideMark/>
          </w:tcPr>
          <w:p w:rsidR="00871AAF" w:rsidRPr="00E52962" w:rsidRDefault="00B82064" w:rsidP="00463FE9">
            <w:r w:rsidRPr="00B82064">
              <w:t>报名记录保存至</w:t>
            </w:r>
            <w:r w:rsidRPr="00B82064">
              <w:t> </w:t>
            </w:r>
            <w:r w:rsidRPr="00B82064">
              <w:t>TRAINING_REGISTRATIONS</w:t>
            </w:r>
            <w:r w:rsidRPr="00B82064">
              <w:t> </w:t>
            </w:r>
            <w:r w:rsidRPr="00B82064">
              <w:t>表，状态为</w:t>
            </w:r>
            <w:r w:rsidRPr="00B82064">
              <w:t> </w:t>
            </w:r>
            <w:r w:rsidRPr="00B82064">
              <w:t>REGISTERED</w:t>
            </w:r>
          </w:p>
        </w:tc>
      </w:tr>
      <w:tr w:rsidR="00871AAF" w:rsidRPr="00E52962" w:rsidTr="00463FE9">
        <w:trPr>
          <w:trHeight w:val="1601"/>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871AAF" w:rsidRPr="00E52962" w:rsidRDefault="00B82064" w:rsidP="00463FE9">
            <w:r w:rsidRPr="00B82064">
              <w:t>1. 员工进入我的申请列表</w:t>
            </w:r>
            <w:r w:rsidRPr="00B82064">
              <w:br/>
              <w:t>2. 系统显示已备案的申请</w:t>
            </w:r>
            <w:r w:rsidRPr="00B82064">
              <w:br/>
              <w:t>3. 员工选择申请，点击</w:t>
            </w:r>
            <w:r w:rsidRPr="00B82064">
              <w:t>“</w:t>
            </w:r>
            <w:r w:rsidRPr="00B82064">
              <w:t>报名</w:t>
            </w:r>
            <w:r w:rsidRPr="00B82064">
              <w:t>”</w:t>
            </w:r>
            <w:r w:rsidRPr="00B82064">
              <w:br/>
              <w:t>4. 系统校验容量、黑名单、重复报名</w:t>
            </w:r>
            <w:r w:rsidRPr="00B82064">
              <w:br/>
              <w:t>5. 生成报名记录，状态为</w:t>
            </w:r>
            <w:r w:rsidRPr="00B82064">
              <w:t> </w:t>
            </w:r>
            <w:r w:rsidRPr="00B82064">
              <w:t>REGISTERED</w:t>
            </w:r>
          </w:p>
        </w:tc>
      </w:tr>
      <w:tr w:rsidR="00871AAF" w:rsidRPr="00E52962" w:rsidTr="001418C1">
        <w:trPr>
          <w:trHeight w:val="93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871AAF" w:rsidRPr="00E52962" w:rsidRDefault="00B82064" w:rsidP="00463FE9">
            <w:r w:rsidRPr="00B82064">
              <w:t xml:space="preserve">1. 未备案 </w:t>
            </w:r>
            <w:r w:rsidRPr="00B82064">
              <w:t>→</w:t>
            </w:r>
            <w:r w:rsidRPr="00B82064">
              <w:t xml:space="preserve"> 提示</w:t>
            </w:r>
            <w:r w:rsidRPr="00B82064">
              <w:t>“</w:t>
            </w:r>
            <w:r w:rsidRPr="00B82064">
              <w:t>请先完成备案</w:t>
            </w:r>
            <w:r w:rsidRPr="00B82064">
              <w:t>”</w:t>
            </w:r>
            <w:r w:rsidRPr="00B82064">
              <w:br/>
              <w:t xml:space="preserve">2. 课程满员 </w:t>
            </w:r>
            <w:r w:rsidRPr="00B82064">
              <w:t>→</w:t>
            </w:r>
            <w:r w:rsidRPr="00B82064">
              <w:t xml:space="preserve"> 提示</w:t>
            </w:r>
            <w:r w:rsidRPr="00B82064">
              <w:t>“</w:t>
            </w:r>
            <w:r w:rsidRPr="00B82064">
              <w:t>课程已满</w:t>
            </w:r>
            <w:r w:rsidRPr="00B82064">
              <w:t>”</w:t>
            </w:r>
            <w:r w:rsidRPr="00B82064">
              <w:br/>
              <w:t xml:space="preserve">3. 重复报名 </w:t>
            </w:r>
            <w:r w:rsidRPr="00B82064">
              <w:t>→</w:t>
            </w:r>
            <w:r w:rsidRPr="00B82064">
              <w:t xml:space="preserve"> 提示</w:t>
            </w:r>
            <w:r w:rsidRPr="00B82064">
              <w:t>“</w:t>
            </w:r>
            <w:r w:rsidRPr="00B82064">
              <w:t>已报名该课程</w:t>
            </w:r>
            <w:r w:rsidRPr="00B82064">
              <w:t>”</w:t>
            </w:r>
            <w:r w:rsidRPr="00B82064">
              <w:br/>
              <w:t xml:space="preserve">4. 员工在黑名单中 </w:t>
            </w:r>
            <w:r w:rsidRPr="00B82064">
              <w:t>→</w:t>
            </w:r>
            <w:r w:rsidRPr="00B82064">
              <w:t xml:space="preserve"> 提示</w:t>
            </w:r>
            <w:r w:rsidRPr="00B82064">
              <w:t>“</w:t>
            </w:r>
            <w:r w:rsidRPr="00B82064">
              <w:t>您当前在黑名单中，无法报名</w:t>
            </w:r>
            <w:r w:rsidRPr="00B82064">
              <w:t>”</w:t>
            </w:r>
            <w:r w:rsidRPr="00B82064">
              <w:br/>
              <w:t xml:space="preserve">5. 课程已开始 </w:t>
            </w:r>
            <w:r w:rsidRPr="00B82064">
              <w:t>→</w:t>
            </w:r>
            <w:r w:rsidRPr="00B82064">
              <w:t xml:space="preserve"> 提示</w:t>
            </w:r>
            <w:r w:rsidRPr="00B82064">
              <w:t>“</w:t>
            </w:r>
            <w:r w:rsidRPr="00B82064">
              <w:t>课程已开始，无法报名</w:t>
            </w:r>
            <w:r w:rsidRPr="00B82064">
              <w:t>”</w:t>
            </w:r>
          </w:p>
        </w:tc>
      </w:tr>
      <w:tr w:rsidR="00871AAF" w:rsidRPr="00E52962" w:rsidTr="001418C1">
        <w:trPr>
          <w:trHeight w:val="61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871AAF" w:rsidRPr="00E52962" w:rsidRDefault="00B82064" w:rsidP="00A216B4">
            <w:pPr>
              <w:keepNext/>
              <w:rPr>
                <w:rFonts w:hint="eastAsia"/>
              </w:rPr>
            </w:pPr>
            <w:r w:rsidRPr="00B82064">
              <w:t>1. 只有</w:t>
            </w:r>
            <w:r w:rsidRPr="00B82064">
              <w:t> </w:t>
            </w:r>
            <w:r w:rsidRPr="00B82064">
              <w:t>HR_FILED</w:t>
            </w:r>
            <w:r w:rsidRPr="00B82064">
              <w:t> </w:t>
            </w:r>
            <w:r w:rsidRPr="00B82064">
              <w:t>状态的申请可以报名</w:t>
            </w:r>
            <w:r w:rsidRPr="00B82064">
              <w:br/>
              <w:t>2. 同一员工同一课程最多一条非</w:t>
            </w:r>
            <w:r w:rsidRPr="00B82064">
              <w:t> </w:t>
            </w:r>
            <w:r w:rsidRPr="00B82064">
              <w:t>CANCELED</w:t>
            </w:r>
            <w:r w:rsidRPr="00B82064">
              <w:t> </w:t>
            </w:r>
            <w:r w:rsidRPr="00B82064">
              <w:t>报名</w:t>
            </w:r>
            <w:r w:rsidRPr="00B82064">
              <w:br/>
              <w:t>3. 报名人数不能超过课程</w:t>
            </w:r>
            <w:r w:rsidRPr="00B82064">
              <w:t> </w:t>
            </w:r>
            <w:r w:rsidRPr="00B82064">
              <w:t>MAX_STUDENTS</w:t>
            </w:r>
            <w:r w:rsidRPr="00B82064">
              <w:br/>
              <w:t>4. 黑名单生效中的员工不能报名</w:t>
            </w:r>
          </w:p>
        </w:tc>
      </w:tr>
    </w:tbl>
    <w:p w:rsidR="00A216B4" w:rsidRDefault="00A216B4" w:rsidP="00A216B4">
      <w:pPr>
        <w:pStyle w:val="af0"/>
        <w:ind w:firstLineChars="2000" w:firstLine="4000"/>
      </w:pPr>
      <w:bookmarkStart w:id="33" w:name="_Toc239969502"/>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13</w:t>
      </w:r>
      <w:r w:rsidR="00C53296">
        <w:fldChar w:fldCharType="end"/>
      </w:r>
      <w:r>
        <w:rPr>
          <w:rFonts w:hint="eastAsia"/>
        </w:rPr>
        <w:t xml:space="preserve"> </w:t>
      </w:r>
      <w:r>
        <w:rPr>
          <w:rFonts w:hint="eastAsia"/>
        </w:rPr>
        <w:t>员工报名课程</w:t>
      </w:r>
      <w:bookmarkEnd w:id="33"/>
    </w:p>
    <w:p w:rsidR="00B82064" w:rsidRDefault="00B82064" w:rsidP="001418C1">
      <w:pPr>
        <w:numPr>
          <w:ilvl w:val="0"/>
          <w:numId w:val="8"/>
        </w:numPr>
        <w:spacing w:beforeLines="50" w:before="156"/>
        <w:rPr>
          <w:b/>
          <w:bCs/>
        </w:rPr>
      </w:pPr>
      <w:r>
        <w:rPr>
          <w:rFonts w:hint="eastAsia"/>
          <w:b/>
          <w:bCs/>
        </w:rPr>
        <w:t>查看我的报名</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2B7289"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2B7289" w:rsidRPr="00E52962" w:rsidRDefault="002B7289" w:rsidP="002B7289">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2B7289" w:rsidRPr="00E52962" w:rsidRDefault="002B7289" w:rsidP="001418C1">
            <w:pPr>
              <w:ind w:left="720" w:firstLineChars="1100" w:firstLine="2640"/>
            </w:pPr>
            <w:r w:rsidRPr="00E52962">
              <w:t>内容</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2B7289" w:rsidRPr="00E52962" w:rsidRDefault="002B7289" w:rsidP="00463FE9">
            <w:pPr>
              <w:rPr>
                <w:rFonts w:hint="eastAsia"/>
              </w:rPr>
            </w:pPr>
            <w:r w:rsidRPr="00B82064">
              <w:t>UC-REQ-0</w:t>
            </w:r>
            <w:r>
              <w:rPr>
                <w:rFonts w:hint="eastAsia"/>
              </w:rPr>
              <w:t>7</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2B7289" w:rsidRPr="00E52962" w:rsidRDefault="002B7289" w:rsidP="00463FE9">
            <w:r w:rsidRPr="002B7289">
              <w:t>查看我的报名</w:t>
            </w:r>
          </w:p>
        </w:tc>
      </w:tr>
      <w:tr w:rsidR="002B7289" w:rsidRPr="00E52962" w:rsidTr="001418C1">
        <w:trPr>
          <w:trHeight w:val="31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2B7289" w:rsidRPr="00E52962" w:rsidRDefault="002B7289" w:rsidP="00463FE9">
            <w:r w:rsidRPr="00B82064">
              <w:t>普通员工</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2B7289" w:rsidRPr="00E52962" w:rsidRDefault="002B7289" w:rsidP="00463FE9">
            <w:r w:rsidRPr="002B7289">
              <w:t>员工已登录</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2B7289" w:rsidRPr="00E52962" w:rsidRDefault="002B7289" w:rsidP="00463FE9">
            <w:r w:rsidRPr="002B7289">
              <w:t>返回当前员工的所有报名记录</w:t>
            </w:r>
          </w:p>
        </w:tc>
      </w:tr>
      <w:tr w:rsidR="002B7289" w:rsidRPr="00E52962" w:rsidTr="001418C1">
        <w:trPr>
          <w:trHeight w:val="1866"/>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2B7289" w:rsidRPr="00E52962" w:rsidRDefault="002B7289" w:rsidP="00463FE9">
            <w:r w:rsidRPr="002B7289">
              <w:t>1. 员工进入</w:t>
            </w:r>
            <w:r w:rsidRPr="002B7289">
              <w:t>“</w:t>
            </w:r>
            <w:r w:rsidRPr="002B7289">
              <w:t>我的报名</w:t>
            </w:r>
            <w:r w:rsidRPr="002B7289">
              <w:t>”</w:t>
            </w:r>
            <w:r w:rsidRPr="002B7289">
              <w:t>页面</w:t>
            </w:r>
            <w:r w:rsidRPr="002B7289">
              <w:br/>
              <w:t>2. 系统返回该员工的所有报名记录</w:t>
            </w:r>
            <w:r w:rsidRPr="002B7289">
              <w:br/>
              <w:t>3. 员工可查看报名状态（REGISTERED/SIGNED_IN/ABSENT/COMPLETED/CANCELED）</w:t>
            </w:r>
            <w:r w:rsidRPr="002B7289">
              <w:br/>
              <w:t>4. 点击某条记录查看详情（含签到时间、实际学时）</w:t>
            </w:r>
          </w:p>
        </w:tc>
      </w:tr>
      <w:tr w:rsidR="002B7289" w:rsidRPr="00E52962" w:rsidTr="00463FE9">
        <w:trPr>
          <w:trHeight w:val="41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2B7289" w:rsidRPr="00E52962" w:rsidRDefault="002B7289" w:rsidP="00463FE9">
            <w:r w:rsidRPr="002B7289">
              <w:t xml:space="preserve">无报名记录 </w:t>
            </w:r>
            <w:r w:rsidRPr="002B7289">
              <w:t>→</w:t>
            </w:r>
            <w:r w:rsidRPr="002B7289">
              <w:t xml:space="preserve"> 显示空列表并提示</w:t>
            </w:r>
            <w:r w:rsidRPr="002B7289">
              <w:t>“</w:t>
            </w:r>
            <w:r w:rsidRPr="002B7289">
              <w:t>暂无报名</w:t>
            </w:r>
            <w:r w:rsidRPr="002B7289">
              <w:t>”</w:t>
            </w:r>
          </w:p>
        </w:tc>
      </w:tr>
      <w:tr w:rsidR="002B7289" w:rsidRPr="00E52962" w:rsidTr="001418C1">
        <w:trPr>
          <w:trHeight w:val="618"/>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lastRenderedPageBreak/>
              <w:t>业务规则</w:t>
            </w:r>
          </w:p>
        </w:tc>
        <w:tc>
          <w:tcPr>
            <w:tcW w:w="7965" w:type="dxa"/>
            <w:shd w:val="clear" w:color="auto" w:fill="FFFFFF"/>
            <w:tcMar>
              <w:top w:w="150" w:type="dxa"/>
              <w:left w:w="240" w:type="dxa"/>
              <w:bottom w:w="150" w:type="dxa"/>
              <w:right w:w="0" w:type="dxa"/>
            </w:tcMar>
            <w:vAlign w:val="center"/>
            <w:hideMark/>
          </w:tcPr>
          <w:p w:rsidR="002B7289" w:rsidRPr="00E52962" w:rsidRDefault="002B7289" w:rsidP="00A216B4">
            <w:pPr>
              <w:keepNext/>
              <w:rPr>
                <w:rFonts w:hint="eastAsia"/>
              </w:rPr>
            </w:pPr>
            <w:r w:rsidRPr="002B7289">
              <w:t>1. 员工只能查看自己的报名</w:t>
            </w:r>
            <w:r w:rsidRPr="002B7289">
              <w:br/>
              <w:t>2. 支持按状态筛选和分页</w:t>
            </w:r>
            <w:r w:rsidRPr="002B7289">
              <w:br/>
              <w:t>3. 已取消的报名记录作为历史保留</w:t>
            </w:r>
          </w:p>
        </w:tc>
      </w:tr>
    </w:tbl>
    <w:p w:rsidR="002B7289" w:rsidRPr="00A216B4" w:rsidRDefault="00A216B4" w:rsidP="00A216B4">
      <w:pPr>
        <w:pStyle w:val="af0"/>
        <w:ind w:firstLineChars="2000" w:firstLine="4000"/>
        <w:rPr>
          <w:rFonts w:hint="eastAsia"/>
        </w:rPr>
      </w:pPr>
      <w:bookmarkStart w:id="34" w:name="_Toc239969503"/>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14</w:t>
      </w:r>
      <w:r w:rsidR="00C53296">
        <w:fldChar w:fldCharType="end"/>
      </w:r>
      <w:r>
        <w:rPr>
          <w:rFonts w:hint="eastAsia"/>
        </w:rPr>
        <w:t xml:space="preserve"> </w:t>
      </w:r>
      <w:r>
        <w:rPr>
          <w:rFonts w:hint="eastAsia"/>
        </w:rPr>
        <w:t>查看我的报名</w:t>
      </w:r>
      <w:bookmarkEnd w:id="34"/>
    </w:p>
    <w:p w:rsidR="00871AAF" w:rsidRDefault="00B82064" w:rsidP="001418C1">
      <w:pPr>
        <w:numPr>
          <w:ilvl w:val="0"/>
          <w:numId w:val="8"/>
        </w:numPr>
        <w:spacing w:beforeLines="50" w:before="156"/>
        <w:rPr>
          <w:b/>
          <w:bCs/>
        </w:rPr>
      </w:pPr>
      <w:r w:rsidRPr="00B82064">
        <w:rPr>
          <w:b/>
          <w:bCs/>
        </w:rPr>
        <w:t>查看本部门员工申请列表</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2B7289"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2B7289" w:rsidRPr="00E52962" w:rsidRDefault="002B7289" w:rsidP="002B7289">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2B7289" w:rsidRPr="00E52962" w:rsidRDefault="002B7289" w:rsidP="001418C1">
            <w:pPr>
              <w:ind w:left="720" w:firstLineChars="1100" w:firstLine="2640"/>
            </w:pPr>
            <w:r w:rsidRPr="00E52962">
              <w:t>内容</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2B7289" w:rsidRPr="00E52962" w:rsidRDefault="002B7289" w:rsidP="007D2F27">
            <w:pPr>
              <w:rPr>
                <w:rFonts w:hint="eastAsia"/>
              </w:rPr>
            </w:pPr>
            <w:r w:rsidRPr="00B82064">
              <w:t>UC-REQ-0</w:t>
            </w:r>
            <w:r w:rsidR="00326B4E">
              <w:rPr>
                <w:rFonts w:hint="eastAsia"/>
              </w:rPr>
              <w:t>8</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查看本部门员工申请列表</w:t>
            </w:r>
          </w:p>
        </w:tc>
      </w:tr>
      <w:tr w:rsidR="002B7289" w:rsidRPr="00E52962" w:rsidTr="001418C1">
        <w:trPr>
          <w:trHeight w:val="31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部门主管</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主管已登录</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返回本部门员工的申请列表</w:t>
            </w:r>
          </w:p>
        </w:tc>
      </w:tr>
      <w:tr w:rsidR="002B7289" w:rsidRPr="00E52962" w:rsidTr="001418C1">
        <w:trPr>
          <w:trHeight w:val="1866"/>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1. 主管进入</w:t>
            </w:r>
            <w:r w:rsidRPr="00326B4E">
              <w:t>“</w:t>
            </w:r>
            <w:r w:rsidRPr="00326B4E">
              <w:t>申请管理</w:t>
            </w:r>
            <w:r w:rsidRPr="00326B4E">
              <w:t>”</w:t>
            </w:r>
            <w:r w:rsidRPr="00326B4E">
              <w:t>页面</w:t>
            </w:r>
            <w:r w:rsidRPr="00326B4E">
              <w:br/>
              <w:t>2. 系统显示本部门员工的申请记录</w:t>
            </w:r>
            <w:r w:rsidRPr="00326B4E">
              <w:br/>
              <w:t>3. 主管可按状态、员工、课程筛选</w:t>
            </w:r>
            <w:r w:rsidRPr="00326B4E">
              <w:br/>
              <w:t>4. 点击某条记录查看详情</w:t>
            </w:r>
          </w:p>
        </w:tc>
      </w:tr>
      <w:tr w:rsidR="002B7289" w:rsidRPr="00E52962" w:rsidTr="007D2F27">
        <w:trPr>
          <w:trHeight w:val="36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 xml:space="preserve">无申请记录 </w:t>
            </w:r>
            <w:r w:rsidRPr="00326B4E">
              <w:t>→</w:t>
            </w:r>
            <w:r w:rsidRPr="00326B4E">
              <w:t xml:space="preserve"> 显示空列表并提示</w:t>
            </w:r>
            <w:r w:rsidRPr="00326B4E">
              <w:t>“</w:t>
            </w:r>
            <w:r w:rsidRPr="00326B4E">
              <w:t>暂无申请</w:t>
            </w:r>
            <w:r w:rsidRPr="00326B4E">
              <w:t>”</w:t>
            </w:r>
          </w:p>
        </w:tc>
      </w:tr>
      <w:tr w:rsidR="002B7289" w:rsidRPr="00E52962" w:rsidTr="001418C1">
        <w:trPr>
          <w:trHeight w:val="618"/>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A216B4">
            <w:pPr>
              <w:keepNext/>
              <w:rPr>
                <w:rFonts w:hint="eastAsia"/>
              </w:rPr>
            </w:pPr>
            <w:r w:rsidRPr="00326B4E">
              <w:t>1. 主管只能查看本部门员工的申请</w:t>
            </w:r>
            <w:r w:rsidRPr="00326B4E">
              <w:br/>
              <w:t>2. 支持按状态（PENDING/DEPT_APPROVED/DEPT_REJECTED/HR_FILED）筛选</w:t>
            </w:r>
            <w:r w:rsidRPr="00326B4E">
              <w:br/>
              <w:t>3. 支持分页</w:t>
            </w:r>
          </w:p>
        </w:tc>
      </w:tr>
    </w:tbl>
    <w:p w:rsidR="00A216B4" w:rsidRDefault="00A216B4" w:rsidP="00A216B4">
      <w:pPr>
        <w:pStyle w:val="af0"/>
        <w:ind w:firstLineChars="1700" w:firstLine="3400"/>
      </w:pPr>
      <w:bookmarkStart w:id="35" w:name="_Toc239969504"/>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15</w:t>
      </w:r>
      <w:r w:rsidR="00C53296">
        <w:fldChar w:fldCharType="end"/>
      </w:r>
      <w:r>
        <w:rPr>
          <w:rFonts w:hint="eastAsia"/>
        </w:rPr>
        <w:t xml:space="preserve"> </w:t>
      </w:r>
      <w:r w:rsidRPr="009D4842">
        <w:t>查看本部门员工申请列表</w:t>
      </w:r>
      <w:bookmarkEnd w:id="35"/>
    </w:p>
    <w:p w:rsidR="002B7289" w:rsidRDefault="002B7289" w:rsidP="001418C1">
      <w:pPr>
        <w:numPr>
          <w:ilvl w:val="0"/>
          <w:numId w:val="8"/>
        </w:numPr>
        <w:spacing w:beforeLines="50" w:before="156"/>
        <w:rPr>
          <w:b/>
          <w:bCs/>
        </w:rPr>
      </w:pPr>
      <w:r w:rsidRPr="002B7289">
        <w:rPr>
          <w:b/>
          <w:bCs/>
        </w:rPr>
        <w:t>查询所有申请、报名、证书</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2B7289"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2B7289" w:rsidRPr="00E52962" w:rsidRDefault="002B7289" w:rsidP="002B7289">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2B7289" w:rsidRPr="00E52962" w:rsidRDefault="002B7289" w:rsidP="001418C1">
            <w:pPr>
              <w:ind w:left="720" w:firstLineChars="1100" w:firstLine="2640"/>
            </w:pPr>
            <w:r w:rsidRPr="00E52962">
              <w:t>内容</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2B7289" w:rsidRPr="00E52962" w:rsidRDefault="002B7289" w:rsidP="007D2F27">
            <w:pPr>
              <w:rPr>
                <w:rFonts w:hint="eastAsia"/>
              </w:rPr>
            </w:pPr>
            <w:r w:rsidRPr="00B82064">
              <w:t>UC-REQ-0</w:t>
            </w:r>
            <w:r w:rsidR="00326B4E">
              <w:rPr>
                <w:rFonts w:hint="eastAsia"/>
              </w:rPr>
              <w:t>9</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查询所有申请、报名、证书</w:t>
            </w:r>
          </w:p>
        </w:tc>
      </w:tr>
      <w:tr w:rsidR="002B7289" w:rsidRPr="00E52962" w:rsidTr="001418C1">
        <w:trPr>
          <w:trHeight w:val="31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HR</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HR 已登录</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lastRenderedPageBreak/>
              <w:t>后置条件</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返回所有申请、报名、证书的列表</w:t>
            </w:r>
          </w:p>
        </w:tc>
      </w:tr>
      <w:tr w:rsidR="002B7289" w:rsidRPr="00E52962" w:rsidTr="007D2F27">
        <w:trPr>
          <w:trHeight w:val="137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1. HR 进入</w:t>
            </w:r>
            <w:r w:rsidRPr="00326B4E">
              <w:t>“</w:t>
            </w:r>
            <w:r w:rsidRPr="00326B4E">
              <w:t>综合查询</w:t>
            </w:r>
            <w:r w:rsidRPr="00326B4E">
              <w:t>”</w:t>
            </w:r>
            <w:r w:rsidRPr="00326B4E">
              <w:t>页面</w:t>
            </w:r>
            <w:r w:rsidRPr="00326B4E">
              <w:br/>
              <w:t>2. 选择查询类型（申请/报名/证书）</w:t>
            </w:r>
            <w:r w:rsidRPr="00326B4E">
              <w:br/>
              <w:t>3. 系统返回对应的全量列表</w:t>
            </w:r>
            <w:r w:rsidRPr="00326B4E">
              <w:br/>
              <w:t>4. HR 可按员工、课程、状态筛选</w:t>
            </w:r>
            <w:r w:rsidRPr="00326B4E">
              <w:br/>
              <w:t>5. 点击某条记录查看详情</w:t>
            </w:r>
          </w:p>
        </w:tc>
      </w:tr>
      <w:tr w:rsidR="002B7289" w:rsidRPr="00E52962" w:rsidTr="007D2F27">
        <w:trPr>
          <w:trHeight w:val="371"/>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 xml:space="preserve">无数据 </w:t>
            </w:r>
            <w:r w:rsidRPr="00326B4E">
              <w:t>→</w:t>
            </w:r>
            <w:r w:rsidRPr="00326B4E">
              <w:t xml:space="preserve"> 显示空列表并提示</w:t>
            </w:r>
            <w:r w:rsidRPr="00326B4E">
              <w:t>“</w:t>
            </w:r>
            <w:r w:rsidRPr="00326B4E">
              <w:t>暂无数据</w:t>
            </w:r>
            <w:r w:rsidRPr="00326B4E">
              <w:t>”</w:t>
            </w:r>
          </w:p>
        </w:tc>
      </w:tr>
      <w:tr w:rsidR="002B7289" w:rsidRPr="00E52962" w:rsidTr="001418C1">
        <w:trPr>
          <w:trHeight w:val="618"/>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A216B4">
            <w:pPr>
              <w:keepNext/>
              <w:rPr>
                <w:rFonts w:hint="eastAsia"/>
              </w:rPr>
            </w:pPr>
            <w:r w:rsidRPr="00326B4E">
              <w:t>1. HR 可以跨部门查询所有申请、报名、证书</w:t>
            </w:r>
            <w:r w:rsidRPr="00326B4E">
              <w:br/>
              <w:t>2. 支持分页和条件筛选</w:t>
            </w:r>
            <w:r w:rsidRPr="00326B4E">
              <w:br/>
              <w:t>3. 员工只能查看自己的数据，HR 可查看全部</w:t>
            </w:r>
          </w:p>
        </w:tc>
      </w:tr>
    </w:tbl>
    <w:p w:rsidR="002B7289" w:rsidRPr="00A216B4" w:rsidRDefault="00A216B4" w:rsidP="00A216B4">
      <w:pPr>
        <w:pStyle w:val="af0"/>
        <w:ind w:firstLineChars="1700" w:firstLine="3400"/>
        <w:rPr>
          <w:rFonts w:hint="eastAsia"/>
        </w:rPr>
      </w:pPr>
      <w:bookmarkStart w:id="36" w:name="_Toc239969505"/>
      <w:r>
        <w:rPr>
          <w:rFonts w:hint="eastAsia"/>
        </w:rPr>
        <w:t>表</w:t>
      </w:r>
      <w:r>
        <w:rPr>
          <w:rFonts w:hint="eastAsia"/>
        </w:rPr>
        <w:t xml:space="preserve"> </w:t>
      </w:r>
      <w:r w:rsidR="00C53296">
        <w:fldChar w:fldCharType="begin"/>
      </w:r>
      <w:r w:rsidR="00C53296">
        <w:instrText xml:space="preserve"> </w:instrText>
      </w:r>
      <w:r w:rsidR="00C53296">
        <w:rPr>
          <w:rFonts w:hint="eastAsia"/>
        </w:rPr>
        <w:instrText>STYLEREF 1 \s</w:instrText>
      </w:r>
      <w:r w:rsidR="00C53296">
        <w:instrText xml:space="preserve"> </w:instrText>
      </w:r>
      <w:r w:rsidR="00C53296">
        <w:fldChar w:fldCharType="separate"/>
      </w:r>
      <w:r w:rsidR="00C53296">
        <w:rPr>
          <w:noProof/>
        </w:rPr>
        <w:t>2</w:t>
      </w:r>
      <w:r w:rsidR="00C53296">
        <w:fldChar w:fldCharType="end"/>
      </w:r>
      <w:r w:rsidR="00C53296">
        <w:noBreakHyphen/>
      </w:r>
      <w:r w:rsidR="00C53296">
        <w:fldChar w:fldCharType="begin"/>
      </w:r>
      <w:r w:rsidR="00C53296">
        <w:instrText xml:space="preserve"> </w:instrText>
      </w:r>
      <w:r w:rsidR="00C53296">
        <w:rPr>
          <w:rFonts w:hint="eastAsia"/>
        </w:rPr>
        <w:instrText xml:space="preserve">SEQ </w:instrText>
      </w:r>
      <w:r w:rsidR="00C53296">
        <w:rPr>
          <w:rFonts w:hint="eastAsia"/>
        </w:rPr>
        <w:instrText>表</w:instrText>
      </w:r>
      <w:r w:rsidR="00C53296">
        <w:rPr>
          <w:rFonts w:hint="eastAsia"/>
        </w:rPr>
        <w:instrText xml:space="preserve"> \* ARABIC \s 1</w:instrText>
      </w:r>
      <w:r w:rsidR="00C53296">
        <w:instrText xml:space="preserve"> </w:instrText>
      </w:r>
      <w:r w:rsidR="00C53296">
        <w:fldChar w:fldCharType="separate"/>
      </w:r>
      <w:r w:rsidR="00C53296">
        <w:rPr>
          <w:noProof/>
        </w:rPr>
        <w:t>16</w:t>
      </w:r>
      <w:r w:rsidR="00C53296">
        <w:fldChar w:fldCharType="end"/>
      </w:r>
      <w:r>
        <w:rPr>
          <w:rFonts w:hint="eastAsia"/>
        </w:rPr>
        <w:t xml:space="preserve"> </w:t>
      </w:r>
      <w:r w:rsidRPr="00265ACB">
        <w:t>查询所有申请、报名、证书</w:t>
      </w:r>
      <w:bookmarkEnd w:id="36"/>
    </w:p>
    <w:p w:rsidR="00057DC1" w:rsidRDefault="009202D1" w:rsidP="00057DC1">
      <w:pPr>
        <w:spacing w:beforeLines="50" w:before="156"/>
        <w:rPr>
          <w:b/>
          <w:bCs/>
        </w:rPr>
      </w:pPr>
      <w:r w:rsidRPr="009202D1">
        <w:rPr>
          <w:rFonts w:hint="eastAsia"/>
          <w:b/>
          <w:bCs/>
        </w:rPr>
        <w:t>用例图</w:t>
      </w:r>
    </w:p>
    <w:p w:rsidR="00C53296" w:rsidRDefault="00E47AC1" w:rsidP="00C53296">
      <w:pPr>
        <w:keepNext/>
        <w:spacing w:beforeLines="50" w:before="156"/>
        <w:jc w:val="center"/>
      </w:pPr>
      <w:r>
        <w:rPr>
          <w:rFonts w:hint="eastAsia"/>
          <w:b/>
          <w:bCs/>
          <w:noProof/>
        </w:rPr>
        <w:pict>
          <v:shape id="_x0000_i1026" type="#_x0000_t75" alt="" style="width:397.6pt;height:257.9pt;mso-width-percent:0;mso-height-percent:0;mso-width-percent:0;mso-height-percent:0">
            <v:imagedata r:id="rId14" o:title=""/>
          </v:shape>
        </w:pict>
      </w:r>
    </w:p>
    <w:p w:rsidR="008F373A" w:rsidRDefault="00C53296" w:rsidP="00C53296">
      <w:pPr>
        <w:pStyle w:val="af0"/>
        <w:jc w:val="center"/>
        <w:rPr>
          <w:b/>
          <w:bCs/>
        </w:rPr>
      </w:pPr>
      <w:bookmarkStart w:id="37" w:name="_Toc23996947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Pr="008C593D">
        <w:t>需求与报名用例图</w:t>
      </w:r>
      <w:bookmarkEnd w:id="37"/>
    </w:p>
    <w:p w:rsidR="008F373A" w:rsidRDefault="008F373A" w:rsidP="008F373A">
      <w:pPr>
        <w:spacing w:beforeLines="50" w:before="156"/>
        <w:ind w:firstLineChars="200" w:firstLine="480"/>
        <w:rPr>
          <w:rFonts w:hint="eastAsia"/>
        </w:rPr>
      </w:pPr>
      <w:r>
        <w:rPr>
          <w:rFonts w:hint="eastAsia"/>
        </w:rPr>
        <w:t>本图展示了需求与报名模块的用例及其参与者关系。该模块的参与者包括普通员工、部门主管和 HR。</w:t>
      </w:r>
    </w:p>
    <w:p w:rsidR="008F373A" w:rsidRDefault="008F373A" w:rsidP="008F373A">
      <w:pPr>
        <w:spacing w:beforeLines="50" w:before="156"/>
        <w:ind w:firstLineChars="200" w:firstLine="480"/>
        <w:rPr>
          <w:rFonts w:hint="eastAsia"/>
        </w:rPr>
      </w:pPr>
      <w:r>
        <w:rPr>
          <w:rFonts w:hint="eastAsia"/>
        </w:rPr>
        <w:t>普通员工参与四个用例：提交培训申请、查看我的申请、员工报名课程、查看我的报名。其中，“员工报名课程”包含“提交培训申请”，因为报名必须以已备案的申请为前提；“查看我的申请”是员工提交申请和查看状态的基础操作。</w:t>
      </w:r>
    </w:p>
    <w:p w:rsidR="008F373A" w:rsidRDefault="008F373A" w:rsidP="008F373A">
      <w:pPr>
        <w:spacing w:beforeLines="50" w:before="156"/>
        <w:ind w:firstLineChars="200" w:firstLine="480"/>
        <w:rPr>
          <w:rFonts w:hint="eastAsia"/>
        </w:rPr>
      </w:pPr>
      <w:r>
        <w:rPr>
          <w:rFonts w:hint="eastAsia"/>
        </w:rPr>
        <w:t>部门主管参与三个用例：主管审批通过、主管驳回、查看本部门申请。其中，“主管审批通过”和“主管驳回”均包含“查看我的申请”，因为审批前必须先查看申请内容；</w:t>
      </w:r>
      <w:r>
        <w:rPr>
          <w:rFonts w:hint="eastAsia"/>
        </w:rPr>
        <w:lastRenderedPageBreak/>
        <w:t>“主管驳回”扩展自“主管审批通过”，表示驳回是审批的一种特殊处理路径。</w:t>
      </w:r>
    </w:p>
    <w:p w:rsidR="008F373A" w:rsidRDefault="008F373A" w:rsidP="008F373A">
      <w:pPr>
        <w:spacing w:beforeLines="50" w:before="156"/>
        <w:ind w:firstLineChars="200" w:firstLine="480"/>
        <w:rPr>
          <w:rFonts w:hint="eastAsia"/>
        </w:rPr>
      </w:pPr>
      <w:r>
        <w:rPr>
          <w:rFonts w:hint="eastAsia"/>
        </w:rPr>
        <w:t>HR参与两个用例：HR备案和查询所有申请、报名、证书。其中，“HR备案”包含“主管审批通过”，因为备案的前提是主管已审批通过。</w:t>
      </w:r>
    </w:p>
    <w:p w:rsidR="00BE6D05" w:rsidRPr="008F373A" w:rsidRDefault="008F373A" w:rsidP="008F373A">
      <w:pPr>
        <w:spacing w:beforeLines="50" w:before="156"/>
        <w:ind w:firstLineChars="200" w:firstLine="480"/>
        <w:rPr>
          <w:rFonts w:hint="eastAsia"/>
        </w:rPr>
      </w:pPr>
      <w:r>
        <w:rPr>
          <w:rFonts w:hint="eastAsia"/>
        </w:rPr>
        <w:t>各用例之间的包含与扩展关系，体现了需求与报名模块从“提交申请 → 主管审批 → HR备案 → 员工报名”的业务流转逻辑。</w:t>
      </w:r>
    </w:p>
    <w:p w:rsidR="00BE6D05" w:rsidRDefault="00BE6D05" w:rsidP="00531BE3">
      <w:pPr>
        <w:pStyle w:val="2"/>
      </w:pPr>
      <w:bookmarkStart w:id="38" w:name="_Toc239966652"/>
      <w:r w:rsidRPr="00BE6D05">
        <w:t>培训执行与成果用例</w:t>
      </w:r>
      <w:r>
        <w:rPr>
          <w:rFonts w:hint="eastAsia"/>
        </w:rPr>
        <w:t>需求分析</w:t>
      </w:r>
      <w:bookmarkEnd w:id="38"/>
    </w:p>
    <w:p w:rsidR="00485767" w:rsidRDefault="00485767" w:rsidP="00485767">
      <w:pPr>
        <w:ind w:firstLineChars="200" w:firstLine="480"/>
      </w:pPr>
      <w:r w:rsidRPr="00485767">
        <w:t>本模块聚焦培训实施与效果评估环节，包含员工、培训课程、讲师、培训报名、培训证书、讲师评分、培训效果测试、培训签到记录共 8 个实体。</w:t>
      </w:r>
    </w:p>
    <w:p w:rsidR="000D4FA3" w:rsidRPr="000D4FA3" w:rsidRDefault="000D4FA3" w:rsidP="000D4FA3">
      <w:pPr>
        <w:spacing w:beforeLines="50" w:before="156"/>
      </w:pPr>
      <w:r w:rsidRPr="000D4FA3">
        <w:rPr>
          <w:b/>
          <w:bCs/>
        </w:rPr>
        <w:t>核心参与者</w:t>
      </w:r>
      <w:r w:rsidRPr="000D4FA3">
        <w:t>：普通员工、HR、管理员</w:t>
      </w:r>
    </w:p>
    <w:p w:rsidR="000D4FA3" w:rsidRPr="000D4FA3" w:rsidRDefault="000D4FA3" w:rsidP="000D4FA3">
      <w:pPr>
        <w:spacing w:beforeLines="50" w:before="156"/>
      </w:pPr>
      <w:r w:rsidRPr="000D4FA3">
        <w:rPr>
          <w:b/>
          <w:bCs/>
        </w:rPr>
        <w:t>用例</w:t>
      </w:r>
      <w:r>
        <w:rPr>
          <w:rFonts w:hint="eastAsia"/>
          <w:b/>
          <w:bCs/>
        </w:rPr>
        <w:t>规约</w:t>
      </w:r>
      <w:r w:rsidRPr="000D4FA3">
        <w:t>：</w:t>
      </w:r>
    </w:p>
    <w:p w:rsidR="000D4FA3" w:rsidRDefault="000D4FA3" w:rsidP="001418C1">
      <w:pPr>
        <w:numPr>
          <w:ilvl w:val="0"/>
          <w:numId w:val="9"/>
        </w:numPr>
        <w:spacing w:beforeLines="50" w:before="156"/>
        <w:rPr>
          <w:b/>
          <w:bCs/>
        </w:rPr>
      </w:pPr>
      <w:r w:rsidRPr="000D4FA3">
        <w:rPr>
          <w:b/>
          <w:bCs/>
        </w:rPr>
        <w:t>培训签到</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871AAF"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871AAF" w:rsidRPr="00E52962" w:rsidRDefault="00871AAF" w:rsidP="00871AAF">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871AAF" w:rsidRPr="00E52962" w:rsidRDefault="00871AAF" w:rsidP="001418C1">
            <w:pPr>
              <w:ind w:left="720" w:firstLineChars="1100" w:firstLine="2640"/>
            </w:pPr>
            <w:r w:rsidRPr="00E52962">
              <w:t>内容</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UC-RES-01</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培训签到</w:t>
            </w:r>
          </w:p>
        </w:tc>
      </w:tr>
      <w:tr w:rsidR="00871AAF" w:rsidRPr="00E52962" w:rsidTr="001418C1">
        <w:trPr>
          <w:trHeight w:val="31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普通员工、HR/管理员</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员工已报名课程；课程已开始</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签到记录保存至</w:t>
            </w:r>
            <w:r w:rsidRPr="00326B4E">
              <w:t> </w:t>
            </w:r>
            <w:r w:rsidRPr="00326B4E">
              <w:t>TRAINING_ATTENDANCE</w:t>
            </w:r>
            <w:r w:rsidRPr="00326B4E">
              <w:t> </w:t>
            </w:r>
            <w:r w:rsidRPr="00326B4E">
              <w:t>表，报名状态更新为</w:t>
            </w:r>
            <w:r w:rsidRPr="00326B4E">
              <w:t> </w:t>
            </w:r>
            <w:r w:rsidRPr="00326B4E">
              <w:t>SIGNED_IN</w:t>
            </w:r>
          </w:p>
        </w:tc>
      </w:tr>
      <w:tr w:rsidR="00871AAF" w:rsidRPr="00E52962" w:rsidTr="007D2F27">
        <w:trPr>
          <w:trHeight w:val="1521"/>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1. 员工进入签到页面，扫码签到；或 HR 手动为员工签到</w:t>
            </w:r>
            <w:r w:rsidRPr="00326B4E">
              <w:br/>
              <w:t>2. 系统记录签到时间</w:t>
            </w:r>
            <w:r w:rsidRPr="00326B4E">
              <w:br/>
              <w:t>3. 系统计算迟到分钟数：max(0, 签到时间 - 课程开始时间)</w:t>
            </w:r>
            <w:r w:rsidRPr="00326B4E">
              <w:br/>
              <w:t>4. 系统计算扣减学时：min(总学时, floor(迟到分钟/30) * 0.5)</w:t>
            </w:r>
            <w:r w:rsidRPr="00326B4E">
              <w:br/>
              <w:t>5. 更新报名状态为</w:t>
            </w:r>
            <w:r w:rsidRPr="00326B4E">
              <w:t> </w:t>
            </w:r>
            <w:r w:rsidRPr="00326B4E">
              <w:t>SIGNED_IN</w:t>
            </w:r>
          </w:p>
        </w:tc>
      </w:tr>
      <w:tr w:rsidR="00871AAF" w:rsidRPr="00E52962" w:rsidTr="001418C1">
        <w:trPr>
          <w:trHeight w:val="93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 xml:space="preserve">1. 重复签到 </w:t>
            </w:r>
            <w:r w:rsidRPr="00326B4E">
              <w:t>→</w:t>
            </w:r>
            <w:r w:rsidRPr="00326B4E">
              <w:t xml:space="preserve"> 提示</w:t>
            </w:r>
            <w:r w:rsidRPr="00326B4E">
              <w:t>“</w:t>
            </w:r>
            <w:r w:rsidRPr="00326B4E">
              <w:t>已签到</w:t>
            </w:r>
            <w:r w:rsidRPr="00326B4E">
              <w:t>”</w:t>
            </w:r>
            <w:r w:rsidRPr="00326B4E">
              <w:br/>
              <w:t xml:space="preserve">2. 未报名 </w:t>
            </w:r>
            <w:r w:rsidRPr="00326B4E">
              <w:t>→</w:t>
            </w:r>
            <w:r w:rsidRPr="00326B4E">
              <w:t xml:space="preserve"> 提示</w:t>
            </w:r>
            <w:r w:rsidRPr="00326B4E">
              <w:t>“</w:t>
            </w:r>
            <w:r w:rsidRPr="00326B4E">
              <w:t>请先报名</w:t>
            </w:r>
            <w:r w:rsidRPr="00326B4E">
              <w:t>”</w:t>
            </w:r>
            <w:r w:rsidRPr="00326B4E">
              <w:br/>
              <w:t xml:space="preserve">3. 课程未开始 </w:t>
            </w:r>
            <w:r w:rsidRPr="00326B4E">
              <w:t>→</w:t>
            </w:r>
            <w:r w:rsidRPr="00326B4E">
              <w:t xml:space="preserve"> 提示</w:t>
            </w:r>
            <w:r w:rsidRPr="00326B4E">
              <w:t>“</w:t>
            </w:r>
            <w:r w:rsidRPr="00326B4E">
              <w:t>课程尚未开始，无法签到</w:t>
            </w:r>
            <w:r w:rsidRPr="00326B4E">
              <w:t>”</w:t>
            </w:r>
          </w:p>
        </w:tc>
      </w:tr>
      <w:tr w:rsidR="00871AAF" w:rsidRPr="00E52962" w:rsidTr="001418C1">
        <w:trPr>
          <w:trHeight w:val="61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C53296">
            <w:pPr>
              <w:keepNext/>
              <w:rPr>
                <w:rFonts w:hint="eastAsia"/>
              </w:rPr>
            </w:pPr>
            <w:r w:rsidRPr="00326B4E">
              <w:t>1. 签到类型仅允许</w:t>
            </w:r>
            <w:r w:rsidRPr="00326B4E">
              <w:t> </w:t>
            </w:r>
            <w:r w:rsidRPr="00326B4E">
              <w:t>SCAN</w:t>
            </w:r>
            <w:r w:rsidRPr="00326B4E">
              <w:t> </w:t>
            </w:r>
            <w:r w:rsidRPr="00326B4E">
              <w:t>或</w:t>
            </w:r>
            <w:r w:rsidRPr="00326B4E">
              <w:t> </w:t>
            </w:r>
            <w:r w:rsidRPr="00326B4E">
              <w:t>MANUAL</w:t>
            </w:r>
            <w:r w:rsidRPr="00326B4E">
              <w:br/>
              <w:t>2. 同一报名记录只能有一条签到记录</w:t>
            </w:r>
            <w:r w:rsidRPr="00326B4E">
              <w:br/>
              <w:t>3. 迟到不足 30 分钟不扣学时；满 30 分钟扣 0.5 学时，之后每满 30 分钟再扣 0.5 学时</w:t>
            </w:r>
          </w:p>
        </w:tc>
      </w:tr>
    </w:tbl>
    <w:p w:rsidR="00C53296" w:rsidRDefault="00C53296" w:rsidP="00C53296">
      <w:pPr>
        <w:pStyle w:val="af0"/>
        <w:ind w:firstLineChars="2100" w:firstLine="4200"/>
      </w:pPr>
      <w:bookmarkStart w:id="39" w:name="_Toc23996950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17</w:t>
      </w:r>
      <w:r>
        <w:fldChar w:fldCharType="end"/>
      </w:r>
      <w:r>
        <w:rPr>
          <w:rFonts w:hint="eastAsia"/>
        </w:rPr>
        <w:t xml:space="preserve"> </w:t>
      </w:r>
      <w:r>
        <w:rPr>
          <w:rFonts w:hint="eastAsia"/>
        </w:rPr>
        <w:t>培训签到</w:t>
      </w:r>
      <w:bookmarkEnd w:id="39"/>
    </w:p>
    <w:p w:rsidR="000D4FA3" w:rsidRDefault="000D4FA3" w:rsidP="001418C1">
      <w:pPr>
        <w:numPr>
          <w:ilvl w:val="0"/>
          <w:numId w:val="9"/>
        </w:numPr>
        <w:spacing w:beforeLines="50" w:before="156"/>
        <w:rPr>
          <w:b/>
          <w:bCs/>
        </w:rPr>
      </w:pPr>
      <w:r w:rsidRPr="000D4FA3">
        <w:rPr>
          <w:b/>
          <w:bCs/>
        </w:rPr>
        <w:t>缺勤标记</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871AAF"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871AAF" w:rsidRPr="00E52962" w:rsidRDefault="00871AAF" w:rsidP="00871AAF">
            <w:pPr>
              <w:ind w:left="720"/>
            </w:pPr>
            <w:r w:rsidRPr="00E52962">
              <w:lastRenderedPageBreak/>
              <w:t>项目</w:t>
            </w:r>
          </w:p>
        </w:tc>
        <w:tc>
          <w:tcPr>
            <w:tcW w:w="7965" w:type="dxa"/>
            <w:tcBorders>
              <w:top w:val="nil"/>
            </w:tcBorders>
            <w:shd w:val="clear" w:color="auto" w:fill="FFFFFF"/>
            <w:tcMar>
              <w:top w:w="150" w:type="dxa"/>
              <w:left w:w="240" w:type="dxa"/>
              <w:bottom w:w="150" w:type="dxa"/>
              <w:right w:w="240" w:type="dxa"/>
            </w:tcMar>
            <w:vAlign w:val="center"/>
            <w:hideMark/>
          </w:tcPr>
          <w:p w:rsidR="00871AAF" w:rsidRPr="00E52962" w:rsidRDefault="00871AAF" w:rsidP="001418C1">
            <w:pPr>
              <w:ind w:left="720" w:firstLineChars="1100" w:firstLine="2640"/>
            </w:pPr>
            <w:r w:rsidRPr="00E52962">
              <w:t>内容</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UC-RES-02</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缺勤标记</w:t>
            </w:r>
          </w:p>
        </w:tc>
      </w:tr>
      <w:tr w:rsidR="00871AAF" w:rsidRPr="00E52962" w:rsidTr="001418C1">
        <w:trPr>
          <w:trHeight w:val="31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HR/管理员</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课程已结束；报名状态为</w:t>
            </w:r>
            <w:r w:rsidRPr="00326B4E">
              <w:t> </w:t>
            </w:r>
            <w:r w:rsidRPr="00326B4E">
              <w:t>REGISTERED</w:t>
            </w:r>
            <w:r w:rsidRPr="00326B4E">
              <w:t> </w:t>
            </w:r>
            <w:r w:rsidRPr="00326B4E">
              <w:t>或</w:t>
            </w:r>
            <w:r w:rsidRPr="00326B4E">
              <w:t> </w:t>
            </w:r>
            <w:r w:rsidRPr="00326B4E">
              <w:t>SIGNED_IN</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报名状态更新为</w:t>
            </w:r>
            <w:r w:rsidRPr="00326B4E">
              <w:t> </w:t>
            </w:r>
            <w:r w:rsidRPr="00326B4E">
              <w:t>ABSENT</w:t>
            </w:r>
          </w:p>
        </w:tc>
      </w:tr>
      <w:tr w:rsidR="00871AAF" w:rsidRPr="00E52962" w:rsidTr="007D2F27">
        <w:trPr>
          <w:trHeight w:val="1077"/>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1. HR 进入签到管理页面</w:t>
            </w:r>
            <w:r w:rsidRPr="00326B4E">
              <w:br/>
              <w:t>2. 系统显示课程结束后未签到的报名记录</w:t>
            </w:r>
            <w:r w:rsidRPr="00326B4E">
              <w:br/>
              <w:t>3. HR 选择记录，点击</w:t>
            </w:r>
            <w:r w:rsidRPr="00326B4E">
              <w:t>“</w:t>
            </w:r>
            <w:r w:rsidRPr="00326B4E">
              <w:t>标记缺勤</w:t>
            </w:r>
            <w:r w:rsidRPr="00326B4E">
              <w:t>”</w:t>
            </w:r>
            <w:r w:rsidRPr="00326B4E">
              <w:br/>
              <w:t>4. 系统更新报名状态为</w:t>
            </w:r>
            <w:r w:rsidRPr="00326B4E">
              <w:t> </w:t>
            </w:r>
            <w:r w:rsidRPr="00326B4E">
              <w:t>ABSENT</w:t>
            </w:r>
          </w:p>
        </w:tc>
      </w:tr>
      <w:tr w:rsidR="00871AAF" w:rsidRPr="00E52962" w:rsidTr="007D2F27">
        <w:trPr>
          <w:trHeight w:val="65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 xml:space="preserve">1. 课程未结束 </w:t>
            </w:r>
            <w:r w:rsidRPr="00326B4E">
              <w:t>→</w:t>
            </w:r>
            <w:r w:rsidRPr="00326B4E">
              <w:t xml:space="preserve"> 提示</w:t>
            </w:r>
            <w:r w:rsidRPr="00326B4E">
              <w:t>“</w:t>
            </w:r>
            <w:r w:rsidRPr="00326B4E">
              <w:t>课程尚未结束，无法标记缺勤</w:t>
            </w:r>
            <w:r w:rsidRPr="00326B4E">
              <w:t>”</w:t>
            </w:r>
            <w:r w:rsidRPr="00326B4E">
              <w:br/>
              <w:t xml:space="preserve">2. 报名记录不存在 </w:t>
            </w:r>
            <w:r w:rsidRPr="00326B4E">
              <w:t>→</w:t>
            </w:r>
            <w:r w:rsidRPr="00326B4E">
              <w:t xml:space="preserve"> 提示</w:t>
            </w:r>
            <w:r w:rsidRPr="00326B4E">
              <w:t>“</w:t>
            </w:r>
            <w:r w:rsidRPr="00326B4E">
              <w:t>报名记录不存在</w:t>
            </w:r>
            <w:r w:rsidRPr="00326B4E">
              <w:t>”</w:t>
            </w:r>
          </w:p>
        </w:tc>
      </w:tr>
      <w:tr w:rsidR="00871AAF" w:rsidRPr="00E52962" w:rsidTr="001418C1">
        <w:trPr>
          <w:trHeight w:val="61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C53296">
            <w:pPr>
              <w:keepNext/>
              <w:rPr>
                <w:rFonts w:hint="eastAsia"/>
              </w:rPr>
            </w:pPr>
            <w:r w:rsidRPr="00326B4E">
              <w:t>1. 缺勤由 HR/管理员在课程结束后显式标记，不由前端自行判断</w:t>
            </w:r>
            <w:r w:rsidRPr="00326B4E">
              <w:br/>
              <w:t>2. 缺勤记录可作为后续加入黑名单的依据</w:t>
            </w:r>
          </w:p>
        </w:tc>
      </w:tr>
    </w:tbl>
    <w:p w:rsidR="00871AAF" w:rsidRPr="00C53296" w:rsidRDefault="00C53296" w:rsidP="00C53296">
      <w:pPr>
        <w:pStyle w:val="af0"/>
        <w:ind w:firstLineChars="2100" w:firstLine="4200"/>
        <w:rPr>
          <w:rFonts w:hint="eastAsia"/>
        </w:rPr>
      </w:pPr>
      <w:bookmarkStart w:id="40" w:name="_Toc23996950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18</w:t>
      </w:r>
      <w:r>
        <w:fldChar w:fldCharType="end"/>
      </w:r>
      <w:r>
        <w:rPr>
          <w:rFonts w:hint="eastAsia"/>
        </w:rPr>
        <w:t xml:space="preserve"> </w:t>
      </w:r>
      <w:r>
        <w:rPr>
          <w:rFonts w:hint="eastAsia"/>
        </w:rPr>
        <w:t>缺勤标记</w:t>
      </w:r>
      <w:bookmarkEnd w:id="40"/>
    </w:p>
    <w:p w:rsidR="00B82064" w:rsidRDefault="00B82064" w:rsidP="001418C1">
      <w:pPr>
        <w:numPr>
          <w:ilvl w:val="0"/>
          <w:numId w:val="9"/>
        </w:numPr>
        <w:spacing w:beforeLines="50" w:before="156"/>
        <w:rPr>
          <w:b/>
          <w:bCs/>
        </w:rPr>
      </w:pPr>
      <w:r w:rsidRPr="000D4FA3">
        <w:rPr>
          <w:b/>
          <w:bCs/>
        </w:rPr>
        <w:t>完成培训</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2B7289"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2B7289" w:rsidRPr="00E52962" w:rsidRDefault="002B7289" w:rsidP="002B7289">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2B7289" w:rsidRPr="00E52962" w:rsidRDefault="002B7289" w:rsidP="001418C1">
            <w:pPr>
              <w:ind w:left="720" w:firstLineChars="1100" w:firstLine="2640"/>
            </w:pPr>
            <w:r w:rsidRPr="00E52962">
              <w:t>内容</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pPr>
              <w:rPr>
                <w:rFonts w:hint="eastAsia"/>
              </w:rPr>
            </w:pPr>
            <w:r w:rsidRPr="00326B4E">
              <w:t>UC-RES-03</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完成培训</w:t>
            </w:r>
          </w:p>
        </w:tc>
      </w:tr>
      <w:tr w:rsidR="002B7289" w:rsidRPr="00E52962" w:rsidTr="001418C1">
        <w:trPr>
          <w:trHeight w:val="31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HR/管理员</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课程已结束；报名状态为</w:t>
            </w:r>
            <w:r w:rsidRPr="00326B4E">
              <w:t> </w:t>
            </w:r>
            <w:r w:rsidRPr="00326B4E">
              <w:t>SIGNED_IN；实际学时已计算</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报名状态更新为</w:t>
            </w:r>
            <w:r w:rsidRPr="00326B4E">
              <w:t> </w:t>
            </w:r>
            <w:r w:rsidRPr="00326B4E">
              <w:t>COMPLETED，记录完成时间和实际学时</w:t>
            </w:r>
          </w:p>
        </w:tc>
      </w:tr>
      <w:tr w:rsidR="002B7289" w:rsidRPr="00E52962" w:rsidTr="007D2F27">
        <w:trPr>
          <w:trHeight w:val="196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1. HR 进入签到管理页面</w:t>
            </w:r>
            <w:r w:rsidRPr="00326B4E">
              <w:br/>
              <w:t>2. 系统显示已签到的报名记录</w:t>
            </w:r>
            <w:r w:rsidRPr="00326B4E">
              <w:br/>
              <w:t>3. HR 选择记录，点击</w:t>
            </w:r>
            <w:r w:rsidRPr="00326B4E">
              <w:t>“</w:t>
            </w:r>
            <w:r w:rsidRPr="00326B4E">
              <w:t>完成培训</w:t>
            </w:r>
            <w:r w:rsidRPr="00326B4E">
              <w:t>”</w:t>
            </w:r>
            <w:r w:rsidRPr="00326B4E">
              <w:br/>
              <w:t>4. 系统校验签到和学时</w:t>
            </w:r>
            <w:r w:rsidRPr="00326B4E">
              <w:br/>
              <w:t>5. 更新报名状态为</w:t>
            </w:r>
            <w:r w:rsidRPr="00326B4E">
              <w:t> </w:t>
            </w:r>
            <w:r w:rsidRPr="00326B4E">
              <w:t>COMPLETED</w:t>
            </w:r>
          </w:p>
        </w:tc>
      </w:tr>
      <w:tr w:rsidR="002B7289" w:rsidRPr="00E52962" w:rsidTr="001418C1">
        <w:trPr>
          <w:trHeight w:val="938"/>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lastRenderedPageBreak/>
              <w:t>异常流程</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7D2F27">
            <w:r w:rsidRPr="00326B4E">
              <w:t xml:space="preserve">1. 未签到 </w:t>
            </w:r>
            <w:r w:rsidRPr="00326B4E">
              <w:t>→</w:t>
            </w:r>
            <w:r w:rsidRPr="00326B4E">
              <w:t xml:space="preserve"> 提示</w:t>
            </w:r>
            <w:r w:rsidRPr="00326B4E">
              <w:t>“</w:t>
            </w:r>
            <w:r w:rsidRPr="00326B4E">
              <w:t>未签到不可完成</w:t>
            </w:r>
            <w:r w:rsidRPr="00326B4E">
              <w:t>”</w:t>
            </w:r>
            <w:r w:rsidRPr="00326B4E">
              <w:br/>
              <w:t xml:space="preserve">2. 实际学时为负数 </w:t>
            </w:r>
            <w:r w:rsidRPr="00326B4E">
              <w:t>→</w:t>
            </w:r>
            <w:r w:rsidRPr="00326B4E">
              <w:t xml:space="preserve"> 提示</w:t>
            </w:r>
            <w:r w:rsidRPr="00326B4E">
              <w:t>“</w:t>
            </w:r>
            <w:r w:rsidRPr="00326B4E">
              <w:t>学时异常</w:t>
            </w:r>
            <w:r w:rsidRPr="00326B4E">
              <w:t>”</w:t>
            </w:r>
            <w:r w:rsidRPr="00326B4E">
              <w:br/>
              <w:t xml:space="preserve">3. 报名记录不存在 </w:t>
            </w:r>
            <w:r w:rsidRPr="00326B4E">
              <w:t>→</w:t>
            </w:r>
            <w:r w:rsidRPr="00326B4E">
              <w:t xml:space="preserve"> 提示</w:t>
            </w:r>
            <w:r w:rsidRPr="00326B4E">
              <w:t>“</w:t>
            </w:r>
            <w:r w:rsidRPr="00326B4E">
              <w:t>报名记录不存在</w:t>
            </w:r>
            <w:r w:rsidRPr="00326B4E">
              <w:t>”</w:t>
            </w:r>
          </w:p>
        </w:tc>
      </w:tr>
      <w:tr w:rsidR="002B7289" w:rsidRPr="00E52962" w:rsidTr="001418C1">
        <w:trPr>
          <w:trHeight w:val="618"/>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2B7289" w:rsidRPr="00E52962" w:rsidRDefault="00326B4E" w:rsidP="00C53296">
            <w:pPr>
              <w:keepNext/>
              <w:rPr>
                <w:rFonts w:hint="eastAsia"/>
              </w:rPr>
            </w:pPr>
            <w:r w:rsidRPr="00326B4E">
              <w:t>1. 只有</w:t>
            </w:r>
            <w:r w:rsidRPr="00326B4E">
              <w:t> </w:t>
            </w:r>
            <w:r w:rsidRPr="00326B4E">
              <w:t>SIGNED_IN</w:t>
            </w:r>
            <w:r w:rsidRPr="00326B4E">
              <w:t> </w:t>
            </w:r>
            <w:r w:rsidRPr="00326B4E">
              <w:t>状态才能完成培训</w:t>
            </w:r>
            <w:r w:rsidRPr="00326B4E">
              <w:br/>
              <w:t>2. 完成培训后记录</w:t>
            </w:r>
            <w:r w:rsidRPr="00326B4E">
              <w:t> </w:t>
            </w:r>
            <w:r w:rsidRPr="00326B4E">
              <w:t>COMPLETED_AT</w:t>
            </w:r>
            <w:r w:rsidRPr="00326B4E">
              <w:t> </w:t>
            </w:r>
            <w:r w:rsidRPr="00326B4E">
              <w:t>和</w:t>
            </w:r>
            <w:r w:rsidRPr="00326B4E">
              <w:t> </w:t>
            </w:r>
            <w:r w:rsidRPr="00326B4E">
              <w:t>ACTUAL_HOURS</w:t>
            </w:r>
            <w:r w:rsidRPr="00326B4E">
              <w:br/>
              <w:t>3.</w:t>
            </w:r>
            <w:r w:rsidRPr="00326B4E">
              <w:t> </w:t>
            </w:r>
            <w:r w:rsidRPr="00326B4E">
              <w:t>COMPLETED</w:t>
            </w:r>
            <w:r w:rsidRPr="00326B4E">
              <w:t> </w:t>
            </w:r>
            <w:r w:rsidRPr="00326B4E">
              <w:t>是生成证书的必要前提</w:t>
            </w:r>
          </w:p>
        </w:tc>
      </w:tr>
    </w:tbl>
    <w:p w:rsidR="00C53296" w:rsidRDefault="00C53296" w:rsidP="00C53296">
      <w:pPr>
        <w:pStyle w:val="af0"/>
        <w:ind w:firstLineChars="2100" w:firstLine="4200"/>
      </w:pPr>
      <w:bookmarkStart w:id="41" w:name="_Toc23996950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19</w:t>
      </w:r>
      <w:r>
        <w:fldChar w:fldCharType="end"/>
      </w:r>
      <w:r>
        <w:rPr>
          <w:rFonts w:hint="eastAsia"/>
        </w:rPr>
        <w:t xml:space="preserve"> </w:t>
      </w:r>
      <w:r>
        <w:rPr>
          <w:rFonts w:hint="eastAsia"/>
        </w:rPr>
        <w:t>完成培训</w:t>
      </w:r>
      <w:bookmarkEnd w:id="41"/>
    </w:p>
    <w:p w:rsidR="000D4FA3" w:rsidRDefault="000D4FA3" w:rsidP="001418C1">
      <w:pPr>
        <w:numPr>
          <w:ilvl w:val="0"/>
          <w:numId w:val="9"/>
        </w:numPr>
        <w:spacing w:beforeLines="50" w:before="156"/>
        <w:rPr>
          <w:b/>
          <w:bCs/>
        </w:rPr>
      </w:pPr>
      <w:r w:rsidRPr="000D4FA3">
        <w:rPr>
          <w:b/>
          <w:bCs/>
        </w:rPr>
        <w:t>讲师评分</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871AAF"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871AAF" w:rsidRPr="00E52962" w:rsidRDefault="00871AAF" w:rsidP="00871AAF">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871AAF" w:rsidRPr="00E52962" w:rsidRDefault="00871AAF" w:rsidP="001418C1">
            <w:pPr>
              <w:ind w:left="720" w:firstLineChars="1100" w:firstLine="2640"/>
            </w:pPr>
            <w:r w:rsidRPr="00E52962">
              <w:t>内容</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UC-RES-04</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讲师评分</w:t>
            </w:r>
          </w:p>
        </w:tc>
      </w:tr>
      <w:tr w:rsidR="00871AAF" w:rsidRPr="00E52962" w:rsidTr="001418C1">
        <w:trPr>
          <w:trHeight w:val="31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普通员工</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员工已完成培训（报名状态为</w:t>
            </w:r>
            <w:r w:rsidRPr="00326B4E">
              <w:t> </w:t>
            </w:r>
            <w:r w:rsidRPr="00326B4E">
              <w:t>COMPLETED）</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871AAF" w:rsidRPr="00E52962" w:rsidRDefault="00326B4E" w:rsidP="007D2F27">
            <w:r w:rsidRPr="00326B4E">
              <w:t>评分记录保存至</w:t>
            </w:r>
            <w:r w:rsidRPr="00326B4E">
              <w:t> </w:t>
            </w:r>
            <w:r w:rsidRPr="00326B4E">
              <w:t>TRAINER_RATINGS</w:t>
            </w:r>
            <w:r w:rsidRPr="00326B4E">
              <w:t> </w:t>
            </w:r>
            <w:r w:rsidRPr="00326B4E">
              <w:t>表</w:t>
            </w:r>
          </w:p>
        </w:tc>
      </w:tr>
      <w:tr w:rsidR="00871AAF" w:rsidRPr="00E52962" w:rsidTr="001418C1">
        <w:trPr>
          <w:trHeight w:val="1866"/>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1. 员工进入我的报名页面</w:t>
            </w:r>
            <w:r w:rsidRPr="00463FE9">
              <w:br/>
              <w:t>2. 系统显示已完成培训的课程</w:t>
            </w:r>
            <w:r w:rsidRPr="00463FE9">
              <w:br/>
              <w:t>3. 员工选择课程，进入评分页面</w:t>
            </w:r>
            <w:r w:rsidRPr="00463FE9">
              <w:br/>
              <w:t>4. 对讲师进行评分（1-5分），填写评价内容</w:t>
            </w:r>
            <w:r w:rsidRPr="00463FE9">
              <w:br/>
              <w:t>5. 提交评分</w:t>
            </w:r>
            <w:r w:rsidRPr="00463FE9">
              <w:br/>
              <w:t>6. 系统保存评分记录</w:t>
            </w:r>
          </w:p>
        </w:tc>
      </w:tr>
      <w:tr w:rsidR="00871AAF" w:rsidRPr="00E52962" w:rsidTr="001418C1">
        <w:trPr>
          <w:trHeight w:val="93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 xml:space="preserve">1. 未完成培训 </w:t>
            </w:r>
            <w:r w:rsidRPr="00463FE9">
              <w:t>→</w:t>
            </w:r>
            <w:r w:rsidRPr="00463FE9">
              <w:t xml:space="preserve"> 提示</w:t>
            </w:r>
            <w:r w:rsidRPr="00463FE9">
              <w:t>“</w:t>
            </w:r>
            <w:r w:rsidRPr="00463FE9">
              <w:t>培训未完成，无法评分</w:t>
            </w:r>
            <w:r w:rsidRPr="00463FE9">
              <w:t>”</w:t>
            </w:r>
            <w:r w:rsidRPr="00463FE9">
              <w:br/>
              <w:t xml:space="preserve">2. 重复评分 </w:t>
            </w:r>
            <w:r w:rsidRPr="00463FE9">
              <w:t>→</w:t>
            </w:r>
            <w:r w:rsidRPr="00463FE9">
              <w:t xml:space="preserve"> 提示</w:t>
            </w:r>
            <w:r w:rsidRPr="00463FE9">
              <w:t>“</w:t>
            </w:r>
            <w:r w:rsidRPr="00463FE9">
              <w:t>您已评价过该课程的讲师</w:t>
            </w:r>
            <w:r w:rsidRPr="00463FE9">
              <w:t>”</w:t>
            </w:r>
            <w:r w:rsidRPr="00463FE9">
              <w:br/>
              <w:t xml:space="preserve">3. 分数不在 1-5 范围内 </w:t>
            </w:r>
            <w:r w:rsidRPr="00463FE9">
              <w:t>→</w:t>
            </w:r>
            <w:r w:rsidRPr="00463FE9">
              <w:t xml:space="preserve"> 提示</w:t>
            </w:r>
            <w:r w:rsidRPr="00463FE9">
              <w:t>“</w:t>
            </w:r>
            <w:r w:rsidRPr="00463FE9">
              <w:t>评分必须在 1-5 之间</w:t>
            </w:r>
            <w:r w:rsidRPr="00463FE9">
              <w:t>”</w:t>
            </w:r>
          </w:p>
        </w:tc>
      </w:tr>
      <w:tr w:rsidR="00871AAF" w:rsidRPr="00E52962" w:rsidTr="001418C1">
        <w:trPr>
          <w:trHeight w:val="61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C53296">
            <w:pPr>
              <w:keepNext/>
              <w:rPr>
                <w:rFonts w:hint="eastAsia"/>
              </w:rPr>
            </w:pPr>
            <w:r w:rsidRPr="00463FE9">
              <w:t>1. 评分范围为 1 到 5 分</w:t>
            </w:r>
            <w:r w:rsidRPr="00463FE9">
              <w:br/>
              <w:t>2. 同一员工同一课程同一讲师只能有一条评分记录</w:t>
            </w:r>
            <w:r w:rsidRPr="00463FE9">
              <w:br/>
              <w:t>3. 评分默认未复核（HR_VERIFIED = 'N'）</w:t>
            </w:r>
          </w:p>
        </w:tc>
      </w:tr>
    </w:tbl>
    <w:p w:rsidR="00C53296" w:rsidRDefault="00C53296" w:rsidP="00C53296">
      <w:pPr>
        <w:pStyle w:val="af0"/>
        <w:ind w:firstLineChars="2100" w:firstLine="4200"/>
      </w:pPr>
      <w:bookmarkStart w:id="42" w:name="_Toc23996950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20</w:t>
      </w:r>
      <w:r>
        <w:fldChar w:fldCharType="end"/>
      </w:r>
      <w:r>
        <w:rPr>
          <w:rFonts w:hint="eastAsia"/>
        </w:rPr>
        <w:t xml:space="preserve"> </w:t>
      </w:r>
      <w:r>
        <w:rPr>
          <w:rFonts w:hint="eastAsia"/>
        </w:rPr>
        <w:t>讲师评分</w:t>
      </w:r>
      <w:bookmarkEnd w:id="42"/>
    </w:p>
    <w:p w:rsidR="000D4FA3" w:rsidRDefault="000D4FA3" w:rsidP="001418C1">
      <w:pPr>
        <w:numPr>
          <w:ilvl w:val="0"/>
          <w:numId w:val="9"/>
        </w:numPr>
        <w:spacing w:beforeLines="50" w:before="156"/>
        <w:rPr>
          <w:b/>
          <w:bCs/>
        </w:rPr>
      </w:pPr>
      <w:r w:rsidRPr="000D4FA3">
        <w:rPr>
          <w:b/>
          <w:bCs/>
        </w:rPr>
        <w:t>HR复核评分</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871AAF"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871AAF" w:rsidRPr="00E52962" w:rsidRDefault="00871AAF" w:rsidP="00871AAF">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871AAF" w:rsidRPr="00E52962" w:rsidRDefault="00871AAF" w:rsidP="001418C1">
            <w:pPr>
              <w:ind w:left="720" w:firstLineChars="1100" w:firstLine="2640"/>
            </w:pPr>
            <w:r w:rsidRPr="00E52962">
              <w:t>内容</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UC-RES-05</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lastRenderedPageBreak/>
              <w:t>用例名称</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HR复核评分</w:t>
            </w:r>
          </w:p>
        </w:tc>
      </w:tr>
      <w:tr w:rsidR="00871AAF" w:rsidRPr="00E52962" w:rsidTr="001418C1">
        <w:trPr>
          <w:trHeight w:val="31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HR</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HR 已登录；评分记录已存在且未复核</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评分记录更新</w:t>
            </w:r>
            <w:r w:rsidRPr="00463FE9">
              <w:t> </w:t>
            </w:r>
            <w:r w:rsidRPr="00463FE9">
              <w:t>HR_VERIFIED = 'Y'，记录复核人和复核时间</w:t>
            </w:r>
          </w:p>
        </w:tc>
      </w:tr>
      <w:tr w:rsidR="00871AAF" w:rsidRPr="00E52962" w:rsidTr="001418C1">
        <w:trPr>
          <w:trHeight w:val="1866"/>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1. HR 进入评分管理页面</w:t>
            </w:r>
            <w:r w:rsidRPr="00463FE9">
              <w:br/>
              <w:t>2. 系统显示未复核的评分列表</w:t>
            </w:r>
            <w:r w:rsidRPr="00463FE9">
              <w:br/>
              <w:t>3. HR 选择评分记录，查看评分和评论</w:t>
            </w:r>
            <w:r w:rsidRPr="00463FE9">
              <w:br/>
              <w:t>4. 填写复核意见</w:t>
            </w:r>
            <w:r w:rsidRPr="00463FE9">
              <w:br/>
              <w:t>5. 点击</w:t>
            </w:r>
            <w:r w:rsidRPr="00463FE9">
              <w:t>“</w:t>
            </w:r>
            <w:r w:rsidRPr="00463FE9">
              <w:t>复核通过</w:t>
            </w:r>
            <w:r w:rsidRPr="00463FE9">
              <w:t>”</w:t>
            </w:r>
            <w:r w:rsidRPr="00463FE9">
              <w:br/>
              <w:t>6. 系统更新</w:t>
            </w:r>
            <w:r w:rsidRPr="00463FE9">
              <w:t> </w:t>
            </w:r>
            <w:r w:rsidRPr="00463FE9">
              <w:t>HR_VERIFIED = 'Y'</w:t>
            </w:r>
          </w:p>
        </w:tc>
      </w:tr>
      <w:tr w:rsidR="00871AAF" w:rsidRPr="00E52962" w:rsidTr="001418C1">
        <w:trPr>
          <w:trHeight w:val="93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 xml:space="preserve">1. 评分记录不存在 </w:t>
            </w:r>
            <w:r w:rsidRPr="00463FE9">
              <w:t>→</w:t>
            </w:r>
            <w:r w:rsidRPr="00463FE9">
              <w:t xml:space="preserve"> 提示</w:t>
            </w:r>
            <w:r w:rsidRPr="00463FE9">
              <w:t>“</w:t>
            </w:r>
            <w:r w:rsidRPr="00463FE9">
              <w:t>评分记录不存在</w:t>
            </w:r>
            <w:r w:rsidRPr="00463FE9">
              <w:t>”</w:t>
            </w:r>
            <w:r w:rsidRPr="00463FE9">
              <w:br/>
              <w:t xml:space="preserve">2. 评分已复核 </w:t>
            </w:r>
            <w:r w:rsidRPr="00463FE9">
              <w:t>→</w:t>
            </w:r>
            <w:r w:rsidRPr="00463FE9">
              <w:t xml:space="preserve"> 提示</w:t>
            </w:r>
            <w:r w:rsidRPr="00463FE9">
              <w:t>“</w:t>
            </w:r>
            <w:r w:rsidRPr="00463FE9">
              <w:t>该评分已复核</w:t>
            </w:r>
            <w:r w:rsidRPr="00463FE9">
              <w:t>”</w:t>
            </w:r>
          </w:p>
        </w:tc>
      </w:tr>
      <w:tr w:rsidR="00871AAF" w:rsidRPr="00E52962" w:rsidTr="001418C1">
        <w:trPr>
          <w:trHeight w:val="61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C53296">
            <w:pPr>
              <w:keepNext/>
              <w:rPr>
                <w:rFonts w:hint="eastAsia"/>
              </w:rPr>
            </w:pPr>
            <w:r w:rsidRPr="00463FE9">
              <w:t>1. 复核后记录 HR ID、复核时间和复核意见</w:t>
            </w:r>
            <w:r w:rsidRPr="00463FE9">
              <w:br/>
              <w:t>2. 复核状态仅允许</w:t>
            </w:r>
            <w:r w:rsidRPr="00463FE9">
              <w:t> </w:t>
            </w:r>
            <w:r w:rsidRPr="00463FE9">
              <w:t>Y</w:t>
            </w:r>
            <w:r w:rsidRPr="00463FE9">
              <w:t> </w:t>
            </w:r>
            <w:r w:rsidRPr="00463FE9">
              <w:t>或</w:t>
            </w:r>
            <w:r w:rsidRPr="00463FE9">
              <w:t> </w:t>
            </w:r>
            <w:r w:rsidRPr="00463FE9">
              <w:t>N</w:t>
            </w:r>
          </w:p>
        </w:tc>
      </w:tr>
    </w:tbl>
    <w:p w:rsidR="00871AAF" w:rsidRPr="00C53296" w:rsidRDefault="00C53296" w:rsidP="00C53296">
      <w:pPr>
        <w:pStyle w:val="af0"/>
        <w:ind w:firstLineChars="2000" w:firstLine="4000"/>
        <w:rPr>
          <w:rFonts w:hint="eastAsia"/>
        </w:rPr>
      </w:pPr>
      <w:bookmarkStart w:id="43" w:name="_Toc23996951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21</w:t>
      </w:r>
      <w:r>
        <w:fldChar w:fldCharType="end"/>
      </w:r>
      <w:r>
        <w:rPr>
          <w:rFonts w:hint="eastAsia"/>
        </w:rPr>
        <w:t xml:space="preserve"> HR</w:t>
      </w:r>
      <w:r>
        <w:rPr>
          <w:rFonts w:hint="eastAsia"/>
        </w:rPr>
        <w:t>复核评分</w:t>
      </w:r>
      <w:bookmarkEnd w:id="43"/>
    </w:p>
    <w:p w:rsidR="000D4FA3" w:rsidRDefault="000D4FA3" w:rsidP="001418C1">
      <w:pPr>
        <w:numPr>
          <w:ilvl w:val="0"/>
          <w:numId w:val="9"/>
        </w:numPr>
        <w:spacing w:beforeLines="50" w:before="156"/>
        <w:rPr>
          <w:b/>
          <w:bCs/>
        </w:rPr>
      </w:pPr>
      <w:r w:rsidRPr="000D4FA3">
        <w:rPr>
          <w:b/>
          <w:bCs/>
        </w:rPr>
        <w:t>测试成绩录入</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871AAF"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871AAF" w:rsidRPr="00E52962" w:rsidRDefault="00871AAF" w:rsidP="00871AAF">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871AAF" w:rsidRPr="00E52962" w:rsidRDefault="00871AAF" w:rsidP="001418C1">
            <w:pPr>
              <w:ind w:left="720" w:firstLineChars="1100" w:firstLine="2640"/>
            </w:pPr>
            <w:r w:rsidRPr="00E52962">
              <w:t>内容</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UC-RES-06</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测试成绩录入</w:t>
            </w:r>
          </w:p>
        </w:tc>
      </w:tr>
      <w:tr w:rsidR="00871AAF" w:rsidRPr="00E52962" w:rsidTr="001418C1">
        <w:trPr>
          <w:trHeight w:val="31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HR/管理员</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员工已报名课程；HR 已登录</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测试成绩保存至</w:t>
            </w:r>
            <w:r w:rsidRPr="00463FE9">
              <w:t> </w:t>
            </w:r>
            <w:r w:rsidRPr="00463FE9">
              <w:t>TRAINING_TESTS</w:t>
            </w:r>
            <w:r w:rsidRPr="00463FE9">
              <w:t> </w:t>
            </w:r>
            <w:r w:rsidRPr="00463FE9">
              <w:t>表</w:t>
            </w:r>
          </w:p>
        </w:tc>
      </w:tr>
      <w:tr w:rsidR="00871AAF" w:rsidRPr="00E52962" w:rsidTr="001418C1">
        <w:trPr>
          <w:trHeight w:val="1866"/>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1. HR 进入测试成绩管理页面</w:t>
            </w:r>
            <w:r w:rsidRPr="00463FE9">
              <w:br/>
              <w:t>2. 系统显示员工列表和课程列表</w:t>
            </w:r>
            <w:r w:rsidRPr="00463FE9">
              <w:br/>
              <w:t>3. HR 选择员工和课程</w:t>
            </w:r>
            <w:r w:rsidRPr="00463FE9">
              <w:br/>
              <w:t>4. 选择测试类型（PRE</w:t>
            </w:r>
            <w:r w:rsidRPr="00463FE9">
              <w:t> </w:t>
            </w:r>
            <w:r w:rsidRPr="00463FE9">
              <w:t>或</w:t>
            </w:r>
            <w:r w:rsidRPr="00463FE9">
              <w:t> </w:t>
            </w:r>
            <w:r w:rsidRPr="00463FE9">
              <w:t>POST）</w:t>
            </w:r>
            <w:r w:rsidRPr="00463FE9">
              <w:br/>
              <w:t>5. 录入分数（0-100分）</w:t>
            </w:r>
            <w:r w:rsidRPr="00463FE9">
              <w:br/>
              <w:t>6. 提交保存</w:t>
            </w:r>
          </w:p>
        </w:tc>
      </w:tr>
      <w:tr w:rsidR="00871AAF" w:rsidRPr="00E52962" w:rsidTr="001418C1">
        <w:trPr>
          <w:trHeight w:val="93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lastRenderedPageBreak/>
              <w:t>异常流程</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 xml:space="preserve">1. 分数不在 0-100 范围内 </w:t>
            </w:r>
            <w:r w:rsidRPr="00463FE9">
              <w:t>→</w:t>
            </w:r>
            <w:r w:rsidRPr="00463FE9">
              <w:t xml:space="preserve"> 提示</w:t>
            </w:r>
            <w:r w:rsidRPr="00463FE9">
              <w:t>“</w:t>
            </w:r>
            <w:r w:rsidRPr="00463FE9">
              <w:t>分数需在 0-100 之间</w:t>
            </w:r>
            <w:r w:rsidRPr="00463FE9">
              <w:t>”</w:t>
            </w:r>
            <w:r w:rsidRPr="00463FE9">
              <w:br/>
              <w:t xml:space="preserve">2. 重复录入同类型成绩 </w:t>
            </w:r>
            <w:r w:rsidRPr="00463FE9">
              <w:t>→</w:t>
            </w:r>
            <w:r w:rsidRPr="00463FE9">
              <w:t xml:space="preserve"> 提示</w:t>
            </w:r>
            <w:r w:rsidRPr="00463FE9">
              <w:t>“</w:t>
            </w:r>
            <w:r w:rsidRPr="00463FE9">
              <w:t>该类型成绩已存在</w:t>
            </w:r>
            <w:r w:rsidRPr="00463FE9">
              <w:t>”</w:t>
            </w:r>
            <w:r w:rsidRPr="00463FE9">
              <w:br/>
              <w:t xml:space="preserve">3. 员工或课程不存在 </w:t>
            </w:r>
            <w:r w:rsidRPr="00463FE9">
              <w:t>→</w:t>
            </w:r>
            <w:r w:rsidRPr="00463FE9">
              <w:t xml:space="preserve"> 提示</w:t>
            </w:r>
            <w:r w:rsidRPr="00463FE9">
              <w:t>“</w:t>
            </w:r>
            <w:r w:rsidRPr="00463FE9">
              <w:t>数据无效</w:t>
            </w:r>
            <w:r w:rsidRPr="00463FE9">
              <w:t>”</w:t>
            </w:r>
          </w:p>
        </w:tc>
      </w:tr>
      <w:tr w:rsidR="00871AAF" w:rsidRPr="00E52962" w:rsidTr="001418C1">
        <w:trPr>
          <w:trHeight w:val="61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C53296">
            <w:pPr>
              <w:keepNext/>
              <w:rPr>
                <w:rFonts w:hint="eastAsia"/>
              </w:rPr>
            </w:pPr>
            <w:r w:rsidRPr="00463FE9">
              <w:t>1. 测试类型仅允许</w:t>
            </w:r>
            <w:r w:rsidRPr="00463FE9">
              <w:t> </w:t>
            </w:r>
            <w:r w:rsidRPr="00463FE9">
              <w:t>PRE（训前）或</w:t>
            </w:r>
            <w:r w:rsidRPr="00463FE9">
              <w:t> </w:t>
            </w:r>
            <w:r w:rsidRPr="00463FE9">
              <w:t>POST（训后）</w:t>
            </w:r>
            <w:r w:rsidRPr="00463FE9">
              <w:br/>
              <w:t>2. 分数范围为 0 到 100</w:t>
            </w:r>
            <w:r w:rsidRPr="00463FE9">
              <w:br/>
              <w:t>3. 同一员工同一课程同一测试类型只能有一条有效记录</w:t>
            </w:r>
          </w:p>
        </w:tc>
      </w:tr>
    </w:tbl>
    <w:p w:rsidR="00871AAF" w:rsidRPr="00C53296" w:rsidRDefault="00C53296" w:rsidP="00C53296">
      <w:pPr>
        <w:pStyle w:val="af0"/>
        <w:ind w:firstLineChars="2000" w:firstLine="4000"/>
        <w:rPr>
          <w:rFonts w:hint="eastAsia"/>
        </w:rPr>
      </w:pPr>
      <w:bookmarkStart w:id="44" w:name="_Toc23996951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22</w:t>
      </w:r>
      <w:r>
        <w:fldChar w:fldCharType="end"/>
      </w:r>
      <w:r>
        <w:rPr>
          <w:rFonts w:hint="eastAsia"/>
        </w:rPr>
        <w:t xml:space="preserve"> </w:t>
      </w:r>
      <w:r>
        <w:rPr>
          <w:rFonts w:hint="eastAsia"/>
        </w:rPr>
        <w:t>测试成绩录入</w:t>
      </w:r>
      <w:bookmarkEnd w:id="44"/>
    </w:p>
    <w:p w:rsidR="000D4FA3" w:rsidRDefault="000D4FA3" w:rsidP="001418C1">
      <w:pPr>
        <w:numPr>
          <w:ilvl w:val="0"/>
          <w:numId w:val="9"/>
        </w:numPr>
        <w:spacing w:beforeLines="50" w:before="156"/>
        <w:rPr>
          <w:b/>
          <w:bCs/>
        </w:rPr>
      </w:pPr>
      <w:r w:rsidRPr="000D4FA3">
        <w:rPr>
          <w:b/>
          <w:bCs/>
        </w:rPr>
        <w:t>证书生成</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871AAF"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871AAF" w:rsidRPr="00E52962" w:rsidRDefault="00871AAF" w:rsidP="00871AAF">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871AAF" w:rsidRPr="00E52962" w:rsidRDefault="00871AAF" w:rsidP="001418C1">
            <w:pPr>
              <w:ind w:left="720" w:firstLineChars="1100" w:firstLine="2640"/>
            </w:pPr>
            <w:r w:rsidRPr="00E52962">
              <w:t>内容</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UC-RES-07</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用例名称</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证书生成</w:t>
            </w:r>
          </w:p>
        </w:tc>
      </w:tr>
      <w:tr w:rsidR="00871AAF" w:rsidRPr="00E52962" w:rsidTr="001418C1">
        <w:trPr>
          <w:trHeight w:val="31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HR</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员工已完成培训（报名状态为</w:t>
            </w:r>
            <w:r w:rsidRPr="00463FE9">
              <w:t> </w:t>
            </w:r>
            <w:r w:rsidRPr="00463FE9">
              <w:t>COMPLETED）；HR 已登录</w:t>
            </w:r>
          </w:p>
        </w:tc>
      </w:tr>
      <w:tr w:rsidR="00871AAF" w:rsidRPr="00E52962" w:rsidTr="001418C1">
        <w:trPr>
          <w:trHeight w:val="309"/>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证书信息保存至</w:t>
            </w:r>
            <w:r w:rsidRPr="00463FE9">
              <w:t> </w:t>
            </w:r>
            <w:r w:rsidRPr="00463FE9">
              <w:t>TRAINING_CERTIFICATES</w:t>
            </w:r>
            <w:r w:rsidRPr="00463FE9">
              <w:t> </w:t>
            </w:r>
            <w:r w:rsidRPr="00463FE9">
              <w:t>表，证书编号唯一</w:t>
            </w:r>
          </w:p>
        </w:tc>
      </w:tr>
      <w:tr w:rsidR="00871AAF" w:rsidRPr="00E52962" w:rsidTr="001418C1">
        <w:trPr>
          <w:trHeight w:val="1866"/>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1. HR 进入证书管理页面</w:t>
            </w:r>
            <w:r w:rsidRPr="00463FE9">
              <w:br/>
              <w:t>2. 系统显示已完成培训的员工列表</w:t>
            </w:r>
            <w:r w:rsidRPr="00463FE9">
              <w:br/>
              <w:t>3. HR 选择员工和课程</w:t>
            </w:r>
            <w:r w:rsidRPr="00463FE9">
              <w:br/>
              <w:t>4. 点击</w:t>
            </w:r>
            <w:r w:rsidRPr="00463FE9">
              <w:t>“</w:t>
            </w:r>
            <w:r w:rsidRPr="00463FE9">
              <w:t>生成证书</w:t>
            </w:r>
            <w:r w:rsidRPr="00463FE9">
              <w:t>”</w:t>
            </w:r>
            <w:r w:rsidRPr="00463FE9">
              <w:br/>
              <w:t>5. 系统生成唯一证书编号（格式：CERT-{yyyyMMdd}-{courseId}-{empId}）</w:t>
            </w:r>
            <w:r w:rsidRPr="00463FE9">
              <w:br/>
              <w:t>6. 保存证书记录</w:t>
            </w:r>
          </w:p>
        </w:tc>
      </w:tr>
      <w:tr w:rsidR="00871AAF" w:rsidRPr="00E52962" w:rsidTr="001418C1">
        <w:trPr>
          <w:trHeight w:val="93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7D2F27">
            <w:r w:rsidRPr="00463FE9">
              <w:t xml:space="preserve">1. 未完成培训 </w:t>
            </w:r>
            <w:r w:rsidRPr="00463FE9">
              <w:t>→</w:t>
            </w:r>
            <w:r w:rsidRPr="00463FE9">
              <w:t xml:space="preserve"> 提示</w:t>
            </w:r>
            <w:r w:rsidRPr="00463FE9">
              <w:t>“</w:t>
            </w:r>
            <w:r w:rsidRPr="00463FE9">
              <w:t>未完成培训，无法发证</w:t>
            </w:r>
            <w:r w:rsidRPr="00463FE9">
              <w:t>”</w:t>
            </w:r>
            <w:r w:rsidRPr="00463FE9">
              <w:br/>
              <w:t xml:space="preserve">2. 重复发证 </w:t>
            </w:r>
            <w:r w:rsidRPr="00463FE9">
              <w:t>→</w:t>
            </w:r>
            <w:r w:rsidRPr="00463FE9">
              <w:t xml:space="preserve"> 提示</w:t>
            </w:r>
            <w:r w:rsidRPr="00463FE9">
              <w:t>“</w:t>
            </w:r>
            <w:r w:rsidRPr="00463FE9">
              <w:t>该员工该课程的证书已存在</w:t>
            </w:r>
            <w:r w:rsidRPr="00463FE9">
              <w:t>”</w:t>
            </w:r>
            <w:r w:rsidRPr="00463FE9">
              <w:br/>
              <w:t xml:space="preserve">3. 证书编号冲突 </w:t>
            </w:r>
            <w:r w:rsidRPr="00463FE9">
              <w:t>→</w:t>
            </w:r>
            <w:r w:rsidRPr="00463FE9">
              <w:t xml:space="preserve"> 提示</w:t>
            </w:r>
            <w:r w:rsidRPr="00463FE9">
              <w:t>“</w:t>
            </w:r>
            <w:r w:rsidRPr="00463FE9">
              <w:t>证书编号冲突</w:t>
            </w:r>
            <w:r w:rsidRPr="00463FE9">
              <w:t>”</w:t>
            </w:r>
          </w:p>
        </w:tc>
      </w:tr>
      <w:tr w:rsidR="00871AAF" w:rsidRPr="00E52962" w:rsidTr="001418C1">
        <w:trPr>
          <w:trHeight w:val="618"/>
        </w:trPr>
        <w:tc>
          <w:tcPr>
            <w:tcW w:w="1843" w:type="dxa"/>
            <w:shd w:val="clear" w:color="auto" w:fill="FFFFFF"/>
            <w:tcMar>
              <w:top w:w="150" w:type="dxa"/>
              <w:left w:w="0" w:type="dxa"/>
              <w:bottom w:w="150" w:type="dxa"/>
              <w:right w:w="240" w:type="dxa"/>
            </w:tcMar>
            <w:vAlign w:val="center"/>
            <w:hideMark/>
          </w:tcPr>
          <w:p w:rsidR="00871AAF" w:rsidRPr="00E52962" w:rsidRDefault="00871AAF"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871AAF" w:rsidRPr="00E52962" w:rsidRDefault="00463FE9" w:rsidP="00C53296">
            <w:pPr>
              <w:keepNext/>
              <w:rPr>
                <w:rFonts w:hint="eastAsia"/>
              </w:rPr>
            </w:pPr>
            <w:r w:rsidRPr="00463FE9">
              <w:t>1. 只有报名状态为</w:t>
            </w:r>
            <w:r w:rsidRPr="00463FE9">
              <w:t> </w:t>
            </w:r>
            <w:r w:rsidRPr="00463FE9">
              <w:t>COMPLETED</w:t>
            </w:r>
            <w:r w:rsidRPr="00463FE9">
              <w:t> </w:t>
            </w:r>
            <w:r w:rsidRPr="00463FE9">
              <w:t>的员工可以生成证书</w:t>
            </w:r>
            <w:r w:rsidRPr="00463FE9">
              <w:br/>
              <w:t>2. 同一员工同一课程原则上只生成一张有效证书</w:t>
            </w:r>
            <w:r w:rsidRPr="00463FE9">
              <w:br/>
              <w:t>3. 证书编号必须唯一</w:t>
            </w:r>
          </w:p>
        </w:tc>
      </w:tr>
    </w:tbl>
    <w:p w:rsidR="00C53296" w:rsidRDefault="00C53296" w:rsidP="00C53296">
      <w:pPr>
        <w:pStyle w:val="af0"/>
        <w:ind w:firstLineChars="2100" w:firstLine="4200"/>
      </w:pPr>
      <w:bookmarkStart w:id="45" w:name="_Toc23996951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23</w:t>
      </w:r>
      <w:r>
        <w:fldChar w:fldCharType="end"/>
      </w:r>
      <w:r>
        <w:rPr>
          <w:rFonts w:hint="eastAsia"/>
        </w:rPr>
        <w:t xml:space="preserve"> </w:t>
      </w:r>
      <w:r>
        <w:rPr>
          <w:rFonts w:hint="eastAsia"/>
        </w:rPr>
        <w:t>证书生成</w:t>
      </w:r>
      <w:bookmarkEnd w:id="45"/>
    </w:p>
    <w:p w:rsidR="00B82064" w:rsidRDefault="00B82064" w:rsidP="001418C1">
      <w:pPr>
        <w:numPr>
          <w:ilvl w:val="0"/>
          <w:numId w:val="9"/>
        </w:numPr>
        <w:spacing w:beforeLines="50" w:before="156"/>
        <w:rPr>
          <w:b/>
          <w:bCs/>
        </w:rPr>
      </w:pPr>
      <w:r w:rsidRPr="000D4FA3">
        <w:rPr>
          <w:b/>
          <w:bCs/>
        </w:rPr>
        <w:t>证书查询</w:t>
      </w:r>
    </w:p>
    <w:tbl>
      <w:tblPr>
        <w:tblW w:w="9808"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7965"/>
      </w:tblGrid>
      <w:tr w:rsidR="002B7289" w:rsidRPr="00E52962" w:rsidTr="001418C1">
        <w:trPr>
          <w:trHeight w:val="309"/>
          <w:tblHeader/>
        </w:trPr>
        <w:tc>
          <w:tcPr>
            <w:tcW w:w="1843" w:type="dxa"/>
            <w:tcBorders>
              <w:top w:val="nil"/>
            </w:tcBorders>
            <w:shd w:val="clear" w:color="auto" w:fill="FFFFFF"/>
            <w:tcMar>
              <w:top w:w="150" w:type="dxa"/>
              <w:left w:w="0" w:type="dxa"/>
              <w:bottom w:w="150" w:type="dxa"/>
              <w:right w:w="240" w:type="dxa"/>
            </w:tcMar>
            <w:vAlign w:val="center"/>
            <w:hideMark/>
          </w:tcPr>
          <w:p w:rsidR="002B7289" w:rsidRPr="00E52962" w:rsidRDefault="002B7289" w:rsidP="002B7289">
            <w:pPr>
              <w:ind w:left="720"/>
            </w:pPr>
            <w:r w:rsidRPr="00E52962">
              <w:t>项目</w:t>
            </w:r>
          </w:p>
        </w:tc>
        <w:tc>
          <w:tcPr>
            <w:tcW w:w="7965" w:type="dxa"/>
            <w:tcBorders>
              <w:top w:val="nil"/>
            </w:tcBorders>
            <w:shd w:val="clear" w:color="auto" w:fill="FFFFFF"/>
            <w:tcMar>
              <w:top w:w="150" w:type="dxa"/>
              <w:left w:w="240" w:type="dxa"/>
              <w:bottom w:w="150" w:type="dxa"/>
              <w:right w:w="240" w:type="dxa"/>
            </w:tcMar>
            <w:vAlign w:val="center"/>
            <w:hideMark/>
          </w:tcPr>
          <w:p w:rsidR="002B7289" w:rsidRPr="00E52962" w:rsidRDefault="002B7289" w:rsidP="001418C1">
            <w:pPr>
              <w:ind w:left="720" w:firstLineChars="1100" w:firstLine="2640"/>
            </w:pPr>
            <w:r w:rsidRPr="00E52962">
              <w:t>内容</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用例编号</w:t>
            </w:r>
          </w:p>
        </w:tc>
        <w:tc>
          <w:tcPr>
            <w:tcW w:w="7965" w:type="dxa"/>
            <w:shd w:val="clear" w:color="auto" w:fill="FFFFFF"/>
            <w:tcMar>
              <w:top w:w="150" w:type="dxa"/>
              <w:left w:w="240" w:type="dxa"/>
              <w:bottom w:w="150" w:type="dxa"/>
              <w:right w:w="0" w:type="dxa"/>
            </w:tcMar>
            <w:vAlign w:val="center"/>
            <w:hideMark/>
          </w:tcPr>
          <w:p w:rsidR="002B7289" w:rsidRPr="00E52962" w:rsidRDefault="00463FE9" w:rsidP="00463FE9">
            <w:pPr>
              <w:rPr>
                <w:rFonts w:hint="eastAsia"/>
              </w:rPr>
            </w:pPr>
            <w:r w:rsidRPr="00463FE9">
              <w:t>UC-RES-08</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lastRenderedPageBreak/>
              <w:t>用例名称</w:t>
            </w:r>
          </w:p>
        </w:tc>
        <w:tc>
          <w:tcPr>
            <w:tcW w:w="7965" w:type="dxa"/>
            <w:shd w:val="clear" w:color="auto" w:fill="FFFFFF"/>
            <w:tcMar>
              <w:top w:w="150" w:type="dxa"/>
              <w:left w:w="240" w:type="dxa"/>
              <w:bottom w:w="150" w:type="dxa"/>
              <w:right w:w="0" w:type="dxa"/>
            </w:tcMar>
            <w:vAlign w:val="center"/>
            <w:hideMark/>
          </w:tcPr>
          <w:p w:rsidR="002B7289" w:rsidRPr="00E52962" w:rsidRDefault="00463FE9" w:rsidP="00463FE9">
            <w:r w:rsidRPr="00463FE9">
              <w:t>证书查询</w:t>
            </w:r>
          </w:p>
        </w:tc>
      </w:tr>
      <w:tr w:rsidR="002B7289" w:rsidRPr="00E52962" w:rsidTr="001418C1">
        <w:trPr>
          <w:trHeight w:val="31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参与者</w:t>
            </w:r>
          </w:p>
        </w:tc>
        <w:tc>
          <w:tcPr>
            <w:tcW w:w="7965" w:type="dxa"/>
            <w:shd w:val="clear" w:color="auto" w:fill="FFFFFF"/>
            <w:tcMar>
              <w:top w:w="150" w:type="dxa"/>
              <w:left w:w="240" w:type="dxa"/>
              <w:bottom w:w="150" w:type="dxa"/>
              <w:right w:w="0" w:type="dxa"/>
            </w:tcMar>
            <w:vAlign w:val="center"/>
            <w:hideMark/>
          </w:tcPr>
          <w:p w:rsidR="002B7289" w:rsidRPr="00E52962" w:rsidRDefault="00463FE9" w:rsidP="00463FE9">
            <w:r w:rsidRPr="00463FE9">
              <w:t>普通员工、HR</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前置条件</w:t>
            </w:r>
          </w:p>
        </w:tc>
        <w:tc>
          <w:tcPr>
            <w:tcW w:w="7965" w:type="dxa"/>
            <w:shd w:val="clear" w:color="auto" w:fill="FFFFFF"/>
            <w:tcMar>
              <w:top w:w="150" w:type="dxa"/>
              <w:left w:w="240" w:type="dxa"/>
              <w:bottom w:w="150" w:type="dxa"/>
              <w:right w:w="0" w:type="dxa"/>
            </w:tcMar>
            <w:vAlign w:val="center"/>
            <w:hideMark/>
          </w:tcPr>
          <w:p w:rsidR="002B7289" w:rsidRPr="00E52962" w:rsidRDefault="00463FE9" w:rsidP="00463FE9">
            <w:r w:rsidRPr="00463FE9">
              <w:t>用户已登录</w:t>
            </w:r>
          </w:p>
        </w:tc>
      </w:tr>
      <w:tr w:rsidR="002B7289" w:rsidRPr="00E52962" w:rsidTr="001418C1">
        <w:trPr>
          <w:trHeight w:val="309"/>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后置条件</w:t>
            </w:r>
          </w:p>
        </w:tc>
        <w:tc>
          <w:tcPr>
            <w:tcW w:w="7965" w:type="dxa"/>
            <w:shd w:val="clear" w:color="auto" w:fill="FFFFFF"/>
            <w:tcMar>
              <w:top w:w="150" w:type="dxa"/>
              <w:left w:w="240" w:type="dxa"/>
              <w:bottom w:w="150" w:type="dxa"/>
              <w:right w:w="0" w:type="dxa"/>
            </w:tcMar>
            <w:vAlign w:val="center"/>
            <w:hideMark/>
          </w:tcPr>
          <w:p w:rsidR="002B7289" w:rsidRPr="00E52962" w:rsidRDefault="00463FE9" w:rsidP="00463FE9">
            <w:r w:rsidRPr="00463FE9">
              <w:t>返回符合条件的证书列表或详情</w:t>
            </w:r>
          </w:p>
        </w:tc>
      </w:tr>
      <w:tr w:rsidR="002B7289" w:rsidRPr="00E52962" w:rsidTr="00057DC1">
        <w:trPr>
          <w:trHeight w:val="853"/>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基本流程</w:t>
            </w:r>
          </w:p>
        </w:tc>
        <w:tc>
          <w:tcPr>
            <w:tcW w:w="7965" w:type="dxa"/>
            <w:shd w:val="clear" w:color="auto" w:fill="FFFFFF"/>
            <w:tcMar>
              <w:top w:w="150" w:type="dxa"/>
              <w:left w:w="240" w:type="dxa"/>
              <w:bottom w:w="150" w:type="dxa"/>
              <w:right w:w="0" w:type="dxa"/>
            </w:tcMar>
            <w:vAlign w:val="center"/>
            <w:hideMark/>
          </w:tcPr>
          <w:p w:rsidR="00463FE9" w:rsidRPr="00463FE9" w:rsidRDefault="00463FE9" w:rsidP="00463FE9">
            <w:r w:rsidRPr="00463FE9">
              <w:t>1. 员工进入</w:t>
            </w:r>
            <w:r w:rsidRPr="00463FE9">
              <w:t>“</w:t>
            </w:r>
            <w:r w:rsidRPr="00463FE9">
              <w:t>我的证书</w:t>
            </w:r>
            <w:r w:rsidRPr="00463FE9">
              <w:t>”</w:t>
            </w:r>
            <w:r w:rsidRPr="00463FE9">
              <w:t>页面，查看自己的证书列表</w:t>
            </w:r>
          </w:p>
          <w:p w:rsidR="00463FE9" w:rsidRPr="00463FE9" w:rsidRDefault="00463FE9" w:rsidP="00463FE9">
            <w:r w:rsidRPr="00463FE9">
              <w:t>2. 或 HR 进入证书管理页面，查看所有证书</w:t>
            </w:r>
          </w:p>
          <w:p w:rsidR="002B7289" w:rsidRPr="00E52962" w:rsidRDefault="00463FE9" w:rsidP="00463FE9">
            <w:r w:rsidRPr="00463FE9">
              <w:t>3. 选择证书，查看详情（证书编号、课程、员工、发证日期、过期日期）</w:t>
            </w:r>
          </w:p>
        </w:tc>
      </w:tr>
      <w:tr w:rsidR="002B7289" w:rsidRPr="00E52962" w:rsidTr="00057DC1">
        <w:trPr>
          <w:trHeight w:val="657"/>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异常流程</w:t>
            </w:r>
          </w:p>
        </w:tc>
        <w:tc>
          <w:tcPr>
            <w:tcW w:w="7965" w:type="dxa"/>
            <w:shd w:val="clear" w:color="auto" w:fill="FFFFFF"/>
            <w:tcMar>
              <w:top w:w="150" w:type="dxa"/>
              <w:left w:w="240" w:type="dxa"/>
              <w:bottom w:w="150" w:type="dxa"/>
              <w:right w:w="0" w:type="dxa"/>
            </w:tcMar>
            <w:vAlign w:val="center"/>
            <w:hideMark/>
          </w:tcPr>
          <w:p w:rsidR="002B7289" w:rsidRPr="00E52962" w:rsidRDefault="00463FE9" w:rsidP="00463FE9">
            <w:r w:rsidRPr="00463FE9">
              <w:t xml:space="preserve">1. 证书不存在 </w:t>
            </w:r>
            <w:r w:rsidRPr="00463FE9">
              <w:t>→</w:t>
            </w:r>
            <w:r w:rsidRPr="00463FE9">
              <w:t xml:space="preserve"> 提示</w:t>
            </w:r>
            <w:r w:rsidRPr="00463FE9">
              <w:t>“</w:t>
            </w:r>
            <w:r w:rsidRPr="00463FE9">
              <w:t>证书不存在</w:t>
            </w:r>
            <w:r w:rsidRPr="00463FE9">
              <w:t>”</w:t>
            </w:r>
            <w:r w:rsidRPr="00463FE9">
              <w:br/>
              <w:t xml:space="preserve">2. 员工尝试查看他人证书 </w:t>
            </w:r>
            <w:r w:rsidRPr="00463FE9">
              <w:t>→</w:t>
            </w:r>
            <w:r w:rsidRPr="00463FE9">
              <w:t xml:space="preserve"> 提示</w:t>
            </w:r>
            <w:r w:rsidRPr="00463FE9">
              <w:t>“</w:t>
            </w:r>
            <w:r w:rsidRPr="00463FE9">
              <w:t>无权限查看</w:t>
            </w:r>
            <w:r w:rsidRPr="00463FE9">
              <w:t>”</w:t>
            </w:r>
          </w:p>
        </w:tc>
      </w:tr>
      <w:tr w:rsidR="002B7289" w:rsidRPr="00E52962" w:rsidTr="001418C1">
        <w:trPr>
          <w:trHeight w:val="618"/>
        </w:trPr>
        <w:tc>
          <w:tcPr>
            <w:tcW w:w="1843" w:type="dxa"/>
            <w:shd w:val="clear" w:color="auto" w:fill="FFFFFF"/>
            <w:tcMar>
              <w:top w:w="150" w:type="dxa"/>
              <w:left w:w="0" w:type="dxa"/>
              <w:bottom w:w="150" w:type="dxa"/>
              <w:right w:w="240" w:type="dxa"/>
            </w:tcMar>
            <w:vAlign w:val="center"/>
            <w:hideMark/>
          </w:tcPr>
          <w:p w:rsidR="002B7289" w:rsidRPr="00E52962" w:rsidRDefault="002B7289" w:rsidP="001418C1">
            <w:pPr>
              <w:ind w:firstLineChars="200" w:firstLine="480"/>
            </w:pPr>
            <w:r w:rsidRPr="00E52962">
              <w:t>业务规则</w:t>
            </w:r>
          </w:p>
        </w:tc>
        <w:tc>
          <w:tcPr>
            <w:tcW w:w="7965" w:type="dxa"/>
            <w:shd w:val="clear" w:color="auto" w:fill="FFFFFF"/>
            <w:tcMar>
              <w:top w:w="150" w:type="dxa"/>
              <w:left w:w="240" w:type="dxa"/>
              <w:bottom w:w="150" w:type="dxa"/>
              <w:right w:w="0" w:type="dxa"/>
            </w:tcMar>
            <w:vAlign w:val="center"/>
            <w:hideMark/>
          </w:tcPr>
          <w:p w:rsidR="002B7289" w:rsidRPr="00E52962" w:rsidRDefault="00463FE9" w:rsidP="00C53296">
            <w:pPr>
              <w:keepNext/>
              <w:rPr>
                <w:rFonts w:hint="eastAsia"/>
              </w:rPr>
            </w:pPr>
            <w:r w:rsidRPr="00463FE9">
              <w:t>1. 员工只能查询自己的证书</w:t>
            </w:r>
            <w:r w:rsidRPr="00463FE9">
              <w:br/>
              <w:t>2. HR 和管理员可以查询所有证书</w:t>
            </w:r>
            <w:r w:rsidRPr="00463FE9">
              <w:br/>
              <w:t>3. 证书过期后可标记提醒（NOTIFIED = 'Y'）</w:t>
            </w:r>
          </w:p>
        </w:tc>
      </w:tr>
    </w:tbl>
    <w:p w:rsidR="002B7289" w:rsidRPr="00C53296" w:rsidRDefault="00C53296" w:rsidP="00C53296">
      <w:pPr>
        <w:pStyle w:val="af0"/>
        <w:ind w:firstLineChars="2100" w:firstLine="4200"/>
        <w:rPr>
          <w:rFonts w:hint="eastAsia"/>
        </w:rPr>
      </w:pPr>
      <w:bookmarkStart w:id="46" w:name="_Toc23996951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24</w:t>
      </w:r>
      <w:r>
        <w:fldChar w:fldCharType="end"/>
      </w:r>
      <w:r>
        <w:rPr>
          <w:rFonts w:hint="eastAsia"/>
        </w:rPr>
        <w:t xml:space="preserve"> </w:t>
      </w:r>
      <w:r>
        <w:rPr>
          <w:rFonts w:hint="eastAsia"/>
        </w:rPr>
        <w:t>证书查询</w:t>
      </w:r>
      <w:bookmarkEnd w:id="46"/>
    </w:p>
    <w:p w:rsidR="00057DC1" w:rsidRPr="00057DC1" w:rsidRDefault="00057DC1" w:rsidP="00057DC1">
      <w:pPr>
        <w:spacing w:beforeLines="50" w:before="156"/>
        <w:rPr>
          <w:b/>
          <w:bCs/>
        </w:rPr>
      </w:pPr>
      <w:r w:rsidRPr="00057DC1">
        <w:rPr>
          <w:rFonts w:hint="eastAsia"/>
          <w:b/>
          <w:bCs/>
        </w:rPr>
        <w:t>用例图</w:t>
      </w:r>
    </w:p>
    <w:p w:rsidR="00C53296" w:rsidRDefault="00E47AC1" w:rsidP="00C53296">
      <w:pPr>
        <w:keepNext/>
        <w:jc w:val="center"/>
      </w:pPr>
      <w:r>
        <w:rPr>
          <w:rFonts w:hint="eastAsia"/>
          <w:noProof/>
        </w:rPr>
        <w:pict>
          <v:shape id="_x0000_i1025" type="#_x0000_t75" alt="" style="width:356.8pt;height:277.25pt;mso-width-percent:0;mso-height-percent:0;mso-width-percent:0;mso-height-percent:0">
            <v:imagedata r:id="rId15" o:title=""/>
          </v:shape>
        </w:pict>
      </w:r>
    </w:p>
    <w:p w:rsidR="00057DC1" w:rsidRDefault="00C53296" w:rsidP="00C53296">
      <w:pPr>
        <w:pStyle w:val="af0"/>
        <w:jc w:val="center"/>
      </w:pPr>
      <w:bookmarkStart w:id="47" w:name="_Toc23996948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Pr>
          <w:rFonts w:hint="eastAsia"/>
        </w:rPr>
        <w:t xml:space="preserve"> </w:t>
      </w:r>
      <w:r w:rsidRPr="00451A26">
        <w:t>培训执行与成果用例图</w:t>
      </w:r>
      <w:bookmarkEnd w:id="47"/>
    </w:p>
    <w:p w:rsidR="00057DC1" w:rsidRDefault="00057DC1" w:rsidP="00057DC1">
      <w:pPr>
        <w:spacing w:beforeLines="50" w:before="156"/>
        <w:ind w:firstLineChars="200" w:firstLine="480"/>
        <w:rPr>
          <w:rFonts w:hint="eastAsia"/>
        </w:rPr>
      </w:pPr>
      <w:r>
        <w:rPr>
          <w:rFonts w:hint="eastAsia"/>
        </w:rPr>
        <w:t>本图展示了培训执行与成果模块的用例及其参与者关系。该模块的参与者包括普通员工、HR 和系统管理员。</w:t>
      </w:r>
    </w:p>
    <w:p w:rsidR="00057DC1" w:rsidRDefault="00057DC1" w:rsidP="00057DC1">
      <w:pPr>
        <w:spacing w:beforeLines="50" w:before="156"/>
        <w:ind w:firstLineChars="200" w:firstLine="480"/>
        <w:rPr>
          <w:rFonts w:hint="eastAsia"/>
        </w:rPr>
      </w:pPr>
      <w:r>
        <w:rPr>
          <w:rFonts w:hint="eastAsia"/>
        </w:rPr>
        <w:lastRenderedPageBreak/>
        <w:t>普通员工参与三个用例：培训签到、讲师评分、证书查询。其中，“证书查询”包含“证书生成”，因为查询证书的前提是证书已经生成。</w:t>
      </w:r>
    </w:p>
    <w:p w:rsidR="00057DC1" w:rsidRDefault="00057DC1" w:rsidP="00057DC1">
      <w:pPr>
        <w:spacing w:beforeLines="50" w:before="156"/>
        <w:ind w:firstLineChars="200" w:firstLine="480"/>
        <w:rPr>
          <w:rFonts w:hint="eastAsia"/>
        </w:rPr>
      </w:pPr>
      <w:r>
        <w:rPr>
          <w:rFonts w:hint="eastAsia"/>
        </w:rPr>
        <w:t>HR参与六个用例：缺勤标记、完成培训、HR复核评分、测试成绩录入、证书生成、证书查询。其中，“完成培训”包含“培训签到”，因为完成培训的前提是员工已经签到；“HR复核评分”包含“讲师评分”，因为复核的前提是已有评分记录；“证书生成”包含“完成培训”，因为发证的前提是培训已完成。</w:t>
      </w:r>
    </w:p>
    <w:p w:rsidR="00057DC1" w:rsidRPr="00057DC1" w:rsidRDefault="00057DC1" w:rsidP="00057DC1">
      <w:pPr>
        <w:spacing w:beforeLines="50" w:before="156"/>
        <w:ind w:firstLineChars="200" w:firstLine="480"/>
      </w:pPr>
      <w:r>
        <w:rPr>
          <w:rFonts w:hint="eastAsia"/>
        </w:rPr>
        <w:t>系统管理员参与三个用例：缺勤标记、完成培训、测试成绩录入，与 HR 共享这些管理操作。</w:t>
      </w:r>
    </w:p>
    <w:p w:rsidR="00057DC1" w:rsidRPr="00057DC1" w:rsidRDefault="00057DC1" w:rsidP="00057DC1">
      <w:pPr>
        <w:spacing w:beforeLines="50" w:before="156"/>
        <w:ind w:firstLineChars="200" w:firstLine="480"/>
      </w:pPr>
      <w:r>
        <w:rPr>
          <w:rFonts w:hint="eastAsia"/>
        </w:rPr>
        <w:t>在扩展关系方面，“缺勤标记”扩展自“培训签到”，表示缺勤是未签到的一种特殊处理；“测试成绩录入”扩展自“完成培训”，表示测试成绩是完成培训后的补充信息。</w:t>
      </w:r>
    </w:p>
    <w:p w:rsidR="000D4FA3" w:rsidRPr="00531BE3" w:rsidRDefault="00057DC1" w:rsidP="00057DC1">
      <w:pPr>
        <w:spacing w:beforeLines="50" w:before="156"/>
        <w:ind w:firstLineChars="200" w:firstLine="480"/>
        <w:rPr>
          <w:rFonts w:hint="eastAsia"/>
        </w:rPr>
      </w:pPr>
      <w:r>
        <w:rPr>
          <w:rFonts w:hint="eastAsia"/>
        </w:rPr>
        <w:t>各用例之间的包含与扩展关系，体现了培训执行与成果模块从“签到 → 完成培训 → 评分 → 测试 → 发证 → 查询”的业务闭环逻辑。</w:t>
      </w:r>
    </w:p>
    <w:p w:rsidR="00F96E06" w:rsidRDefault="00F96E06">
      <w:pPr>
        <w:pStyle w:val="a"/>
        <w:rPr>
          <w:rFonts w:hint="eastAsia"/>
        </w:rPr>
      </w:pPr>
      <w:bookmarkStart w:id="48" w:name="_Toc153177886"/>
      <w:bookmarkStart w:id="49" w:name="_Toc153186299"/>
      <w:bookmarkStart w:id="50" w:name="_Toc155321769"/>
      <w:bookmarkStart w:id="51" w:name="_Toc77074231"/>
      <w:bookmarkStart w:id="52" w:name="_Toc239966653"/>
      <w:r>
        <w:rPr>
          <w:rFonts w:hint="eastAsia"/>
        </w:rPr>
        <w:lastRenderedPageBreak/>
        <w:t>图表索引</w:t>
      </w:r>
      <w:bookmarkEnd w:id="48"/>
      <w:bookmarkEnd w:id="49"/>
      <w:bookmarkEnd w:id="50"/>
      <w:bookmarkEnd w:id="51"/>
      <w:bookmarkEnd w:id="52"/>
    </w:p>
    <w:p w:rsidR="00C53296" w:rsidRPr="00BD6BBD" w:rsidRDefault="00BA5B89">
      <w:pPr>
        <w:pStyle w:val="af7"/>
        <w:tabs>
          <w:tab w:val="right" w:leader="dot" w:pos="9344"/>
        </w:tabs>
        <w:rPr>
          <w:rFonts w:ascii="DengXian" w:eastAsia="DengXian" w:hAnsi="DengXian" w:hint="eastAsia"/>
          <w:smallCaps w:val="0"/>
          <w:noProof/>
          <w:kern w:val="2"/>
          <w:sz w:val="22"/>
          <w:szCs w:val="24"/>
        </w:rPr>
      </w:pPr>
      <w:r w:rsidRPr="004F7CB8">
        <w:rPr>
          <w:sz w:val="21"/>
          <w:szCs w:val="21"/>
        </w:rPr>
        <w:fldChar w:fldCharType="begin"/>
      </w:r>
      <w:r w:rsidRPr="004F7CB8">
        <w:rPr>
          <w:sz w:val="21"/>
          <w:szCs w:val="21"/>
        </w:rPr>
        <w:instrText xml:space="preserve"> </w:instrText>
      </w:r>
      <w:r w:rsidRPr="004F7CB8">
        <w:rPr>
          <w:rFonts w:hint="eastAsia"/>
          <w:sz w:val="21"/>
          <w:szCs w:val="21"/>
        </w:rPr>
        <w:instrText>TOC \h \z \c "</w:instrText>
      </w:r>
      <w:r w:rsidRPr="004F7CB8">
        <w:rPr>
          <w:rFonts w:hint="eastAsia"/>
          <w:sz w:val="21"/>
          <w:szCs w:val="21"/>
        </w:rPr>
        <w:instrText>图</w:instrText>
      </w:r>
      <w:r w:rsidRPr="004F7CB8">
        <w:rPr>
          <w:rFonts w:hint="eastAsia"/>
          <w:sz w:val="21"/>
          <w:szCs w:val="21"/>
        </w:rPr>
        <w:instrText>"</w:instrText>
      </w:r>
      <w:r w:rsidRPr="004F7CB8">
        <w:rPr>
          <w:sz w:val="21"/>
          <w:szCs w:val="21"/>
        </w:rPr>
        <w:instrText xml:space="preserve"> </w:instrText>
      </w:r>
      <w:r w:rsidRPr="004F7CB8">
        <w:rPr>
          <w:sz w:val="21"/>
          <w:szCs w:val="21"/>
        </w:rPr>
        <w:fldChar w:fldCharType="separate"/>
      </w:r>
      <w:hyperlink w:anchor="_Toc239969477" w:history="1">
        <w:r w:rsidR="00C53296" w:rsidRPr="00584B68">
          <w:rPr>
            <w:rStyle w:val="af"/>
            <w:noProof/>
          </w:rPr>
          <w:t>图</w:t>
        </w:r>
        <w:r w:rsidR="00C53296" w:rsidRPr="00584B68">
          <w:rPr>
            <w:rStyle w:val="af"/>
            <w:noProof/>
          </w:rPr>
          <w:t xml:space="preserve"> 2</w:t>
        </w:r>
        <w:r w:rsidR="00C53296" w:rsidRPr="00584B68">
          <w:rPr>
            <w:rStyle w:val="af"/>
            <w:noProof/>
          </w:rPr>
          <w:noBreakHyphen/>
          <w:t xml:space="preserve">1 </w:t>
        </w:r>
        <w:r w:rsidR="00C53296" w:rsidRPr="00584B68">
          <w:rPr>
            <w:rStyle w:val="af"/>
            <w:noProof/>
          </w:rPr>
          <w:t>系统总体用例图</w:t>
        </w:r>
        <w:r w:rsidR="00C53296">
          <w:rPr>
            <w:rFonts w:hint="eastAsia"/>
            <w:noProof/>
            <w:webHidden/>
          </w:rPr>
          <w:tab/>
        </w:r>
        <w:r w:rsidR="00C53296">
          <w:rPr>
            <w:rFonts w:hint="eastAsia"/>
            <w:noProof/>
            <w:webHidden/>
          </w:rPr>
          <w:fldChar w:fldCharType="begin"/>
        </w:r>
        <w:r w:rsidR="00C53296">
          <w:rPr>
            <w:rFonts w:hint="eastAsia"/>
            <w:noProof/>
            <w:webHidden/>
          </w:rPr>
          <w:instrText xml:space="preserve"> </w:instrText>
        </w:r>
        <w:r w:rsidR="00C53296">
          <w:rPr>
            <w:noProof/>
            <w:webHidden/>
          </w:rPr>
          <w:instrText>PAGEREF _Toc239969477 \h</w:instrText>
        </w:r>
        <w:r w:rsidR="00C53296">
          <w:rPr>
            <w:rFonts w:hint="eastAsia"/>
            <w:noProof/>
            <w:webHidden/>
          </w:rPr>
          <w:instrText xml:space="preserve"> </w:instrText>
        </w:r>
        <w:r w:rsidR="00C53296">
          <w:rPr>
            <w:rFonts w:hint="eastAsia"/>
            <w:noProof/>
            <w:webHidden/>
          </w:rPr>
        </w:r>
        <w:r w:rsidR="00C53296">
          <w:rPr>
            <w:rFonts w:hint="eastAsia"/>
            <w:noProof/>
            <w:webHidden/>
          </w:rPr>
          <w:fldChar w:fldCharType="separate"/>
        </w:r>
        <w:r w:rsidR="00C53296">
          <w:rPr>
            <w:noProof/>
            <w:webHidden/>
          </w:rPr>
          <w:t>3</w:t>
        </w:r>
        <w:r w:rsidR="00C53296">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478" w:history="1">
        <w:r w:rsidRPr="00584B68">
          <w:rPr>
            <w:rStyle w:val="af"/>
            <w:noProof/>
          </w:rPr>
          <w:t>图</w:t>
        </w:r>
        <w:r w:rsidRPr="00584B68">
          <w:rPr>
            <w:rStyle w:val="af"/>
            <w:noProof/>
          </w:rPr>
          <w:t xml:space="preserve"> 2</w:t>
        </w:r>
        <w:r w:rsidRPr="00584B68">
          <w:rPr>
            <w:rStyle w:val="af"/>
            <w:noProof/>
          </w:rPr>
          <w:noBreakHyphen/>
          <w:t xml:space="preserve">2 </w:t>
        </w:r>
        <w:r w:rsidRPr="00584B68">
          <w:rPr>
            <w:rStyle w:val="af"/>
            <w:noProof/>
          </w:rPr>
          <w:t>组织与培训基础用例图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479" w:history="1">
        <w:r w:rsidRPr="00584B68">
          <w:rPr>
            <w:rStyle w:val="af"/>
            <w:noProof/>
          </w:rPr>
          <w:t>图</w:t>
        </w:r>
        <w:r w:rsidRPr="00584B68">
          <w:rPr>
            <w:rStyle w:val="af"/>
            <w:noProof/>
          </w:rPr>
          <w:t xml:space="preserve"> 2</w:t>
        </w:r>
        <w:r w:rsidRPr="00584B68">
          <w:rPr>
            <w:rStyle w:val="af"/>
            <w:noProof/>
          </w:rPr>
          <w:noBreakHyphen/>
          <w:t xml:space="preserve">3 </w:t>
        </w:r>
        <w:r w:rsidRPr="00584B68">
          <w:rPr>
            <w:rStyle w:val="af"/>
            <w:noProof/>
          </w:rPr>
          <w:t>需求与报名用例图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480" w:history="1">
        <w:r w:rsidRPr="00584B68">
          <w:rPr>
            <w:rStyle w:val="af"/>
            <w:noProof/>
          </w:rPr>
          <w:t>图</w:t>
        </w:r>
        <w:r w:rsidRPr="00584B68">
          <w:rPr>
            <w:rStyle w:val="af"/>
            <w:noProof/>
          </w:rPr>
          <w:t xml:space="preserve"> 2</w:t>
        </w:r>
        <w:r w:rsidRPr="00584B68">
          <w:rPr>
            <w:rStyle w:val="af"/>
            <w:noProof/>
          </w:rPr>
          <w:noBreakHyphen/>
          <w:t xml:space="preserve">4 </w:t>
        </w:r>
        <w:r w:rsidRPr="00584B68">
          <w:rPr>
            <w:rStyle w:val="af"/>
            <w:noProof/>
          </w:rPr>
          <w:t>培训执行与成果用例图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F96E06" w:rsidRPr="00317F01" w:rsidRDefault="00BA5B89">
      <w:pPr>
        <w:rPr>
          <w:rFonts w:hint="eastAsia"/>
          <w:sz w:val="21"/>
          <w:szCs w:val="21"/>
        </w:rPr>
      </w:pPr>
      <w:r w:rsidRPr="004F7CB8">
        <w:rPr>
          <w:sz w:val="21"/>
          <w:szCs w:val="21"/>
        </w:rPr>
        <w:fldChar w:fldCharType="end"/>
      </w:r>
    </w:p>
    <w:p w:rsidR="00C53296" w:rsidRPr="00BD6BBD" w:rsidRDefault="00C53296">
      <w:pPr>
        <w:pStyle w:val="af7"/>
        <w:tabs>
          <w:tab w:val="right" w:leader="dot" w:pos="9344"/>
        </w:tabs>
        <w:rPr>
          <w:rFonts w:ascii="DengXian" w:eastAsia="DengXian" w:hAnsi="DengXian" w:hint="eastAsia"/>
          <w:smallCaps w:val="0"/>
          <w:noProof/>
          <w:kern w:val="2"/>
          <w:sz w:val="22"/>
          <w:szCs w:val="24"/>
        </w:rPr>
      </w:pPr>
      <w:r>
        <w:rPr>
          <w:sz w:val="21"/>
          <w:szCs w:val="21"/>
        </w:rPr>
        <w:fldChar w:fldCharType="begin"/>
      </w:r>
      <w:r>
        <w:rPr>
          <w:sz w:val="21"/>
          <w:szCs w:val="21"/>
        </w:rPr>
        <w:instrText xml:space="preserve"> TOC \h \z \c "</w:instrText>
      </w:r>
      <w:r>
        <w:rPr>
          <w:sz w:val="21"/>
          <w:szCs w:val="21"/>
        </w:rPr>
        <w:instrText>表</w:instrText>
      </w:r>
      <w:r>
        <w:rPr>
          <w:sz w:val="21"/>
          <w:szCs w:val="21"/>
        </w:rPr>
        <w:instrText xml:space="preserve">" </w:instrText>
      </w:r>
      <w:r>
        <w:rPr>
          <w:sz w:val="21"/>
          <w:szCs w:val="21"/>
        </w:rPr>
        <w:fldChar w:fldCharType="separate"/>
      </w:r>
      <w:hyperlink w:anchor="_Toc239969490" w:history="1">
        <w:r w:rsidRPr="00A73582">
          <w:rPr>
            <w:rStyle w:val="af"/>
            <w:noProof/>
          </w:rPr>
          <w:t>表</w:t>
        </w:r>
        <w:r w:rsidRPr="00A73582">
          <w:rPr>
            <w:rStyle w:val="af"/>
            <w:noProof/>
          </w:rPr>
          <w:t xml:space="preserve"> 2</w:t>
        </w:r>
        <w:r w:rsidRPr="00A73582">
          <w:rPr>
            <w:rStyle w:val="af"/>
            <w:noProof/>
          </w:rPr>
          <w:noBreakHyphen/>
          <w:t xml:space="preserve">1 </w:t>
        </w:r>
        <w:r w:rsidRPr="00A73582">
          <w:rPr>
            <w:rStyle w:val="af"/>
            <w:noProof/>
          </w:rPr>
          <w:t>使用者图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491" w:history="1">
        <w:r w:rsidRPr="00A73582">
          <w:rPr>
            <w:rStyle w:val="af"/>
            <w:noProof/>
          </w:rPr>
          <w:t>表</w:t>
        </w:r>
        <w:r w:rsidRPr="00A73582">
          <w:rPr>
            <w:rStyle w:val="af"/>
            <w:noProof/>
          </w:rPr>
          <w:t xml:space="preserve"> 2</w:t>
        </w:r>
        <w:r w:rsidRPr="00A73582">
          <w:rPr>
            <w:rStyle w:val="af"/>
            <w:noProof/>
          </w:rPr>
          <w:noBreakHyphen/>
          <w:t xml:space="preserve">2 </w:t>
        </w:r>
        <w:r w:rsidRPr="00A73582">
          <w:rPr>
            <w:rStyle w:val="af"/>
            <w:noProof/>
          </w:rPr>
          <w:t>员工信息管理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492" w:history="1">
        <w:r w:rsidRPr="00A73582">
          <w:rPr>
            <w:rStyle w:val="af"/>
            <w:noProof/>
          </w:rPr>
          <w:t>表</w:t>
        </w:r>
        <w:r w:rsidRPr="00A73582">
          <w:rPr>
            <w:rStyle w:val="af"/>
            <w:noProof/>
          </w:rPr>
          <w:t xml:space="preserve"> 2</w:t>
        </w:r>
        <w:r w:rsidRPr="00A73582">
          <w:rPr>
            <w:rStyle w:val="af"/>
            <w:noProof/>
          </w:rPr>
          <w:noBreakHyphen/>
          <w:t xml:space="preserve">3 </w:t>
        </w:r>
        <w:r w:rsidRPr="00A73582">
          <w:rPr>
            <w:rStyle w:val="af"/>
            <w:noProof/>
          </w:rPr>
          <w:t>部门预算管理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493" w:history="1">
        <w:r w:rsidRPr="00A73582">
          <w:rPr>
            <w:rStyle w:val="af"/>
            <w:noProof/>
          </w:rPr>
          <w:t>表</w:t>
        </w:r>
        <w:r w:rsidRPr="00A73582">
          <w:rPr>
            <w:rStyle w:val="af"/>
            <w:noProof/>
          </w:rPr>
          <w:t xml:space="preserve"> 2</w:t>
        </w:r>
        <w:r w:rsidRPr="00A73582">
          <w:rPr>
            <w:rStyle w:val="af"/>
            <w:noProof/>
          </w:rPr>
          <w:noBreakHyphen/>
          <w:t xml:space="preserve">4 </w:t>
        </w:r>
        <w:r w:rsidRPr="00A73582">
          <w:rPr>
            <w:rStyle w:val="af"/>
            <w:noProof/>
          </w:rPr>
          <w:t>讲师管理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494" w:history="1">
        <w:r w:rsidRPr="00A73582">
          <w:rPr>
            <w:rStyle w:val="af"/>
            <w:noProof/>
          </w:rPr>
          <w:t>表</w:t>
        </w:r>
        <w:r w:rsidRPr="00A73582">
          <w:rPr>
            <w:rStyle w:val="af"/>
            <w:noProof/>
          </w:rPr>
          <w:t xml:space="preserve"> 2</w:t>
        </w:r>
        <w:r w:rsidRPr="00A73582">
          <w:rPr>
            <w:rStyle w:val="af"/>
            <w:noProof/>
          </w:rPr>
          <w:noBreakHyphen/>
          <w:t xml:space="preserve">5 </w:t>
        </w:r>
        <w:r w:rsidRPr="00A73582">
          <w:rPr>
            <w:rStyle w:val="af"/>
            <w:noProof/>
          </w:rPr>
          <w:t>课程管理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495" w:history="1">
        <w:r w:rsidRPr="00A73582">
          <w:rPr>
            <w:rStyle w:val="af"/>
            <w:noProof/>
          </w:rPr>
          <w:t>表</w:t>
        </w:r>
        <w:r w:rsidRPr="00A73582">
          <w:rPr>
            <w:rStyle w:val="af"/>
            <w:noProof/>
          </w:rPr>
          <w:t xml:space="preserve"> 2</w:t>
        </w:r>
        <w:r w:rsidRPr="00A73582">
          <w:rPr>
            <w:rStyle w:val="af"/>
            <w:noProof/>
          </w:rPr>
          <w:noBreakHyphen/>
          <w:t xml:space="preserve">6 </w:t>
        </w:r>
        <w:r w:rsidRPr="00A73582">
          <w:rPr>
            <w:rStyle w:val="af"/>
            <w:noProof/>
          </w:rPr>
          <w:t>黑名单管理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496" w:history="1">
        <w:r w:rsidRPr="00A73582">
          <w:rPr>
            <w:rStyle w:val="af"/>
            <w:noProof/>
          </w:rPr>
          <w:t>表</w:t>
        </w:r>
        <w:r w:rsidRPr="00A73582">
          <w:rPr>
            <w:rStyle w:val="af"/>
            <w:noProof/>
          </w:rPr>
          <w:t xml:space="preserve"> 2</w:t>
        </w:r>
        <w:r w:rsidRPr="00A73582">
          <w:rPr>
            <w:rStyle w:val="af"/>
            <w:noProof/>
          </w:rPr>
          <w:noBreakHyphen/>
          <w:t xml:space="preserve">7 </w:t>
        </w:r>
        <w:r w:rsidRPr="00A73582">
          <w:rPr>
            <w:rStyle w:val="af"/>
            <w:noProof/>
          </w:rPr>
          <w:t>角色与权限管理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497" w:history="1">
        <w:r w:rsidRPr="00A73582">
          <w:rPr>
            <w:rStyle w:val="af"/>
            <w:noProof/>
          </w:rPr>
          <w:t>表</w:t>
        </w:r>
        <w:r w:rsidRPr="00A73582">
          <w:rPr>
            <w:rStyle w:val="af"/>
            <w:noProof/>
          </w:rPr>
          <w:t xml:space="preserve"> 2</w:t>
        </w:r>
        <w:r w:rsidRPr="00A73582">
          <w:rPr>
            <w:rStyle w:val="af"/>
            <w:noProof/>
          </w:rPr>
          <w:noBreakHyphen/>
          <w:t xml:space="preserve">8 </w:t>
        </w:r>
        <w:r w:rsidRPr="00A73582">
          <w:rPr>
            <w:rStyle w:val="af"/>
            <w:noProof/>
          </w:rPr>
          <w:t>提交培训申请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498" w:history="1">
        <w:r w:rsidRPr="00A73582">
          <w:rPr>
            <w:rStyle w:val="af"/>
            <w:noProof/>
          </w:rPr>
          <w:t>表</w:t>
        </w:r>
        <w:r w:rsidRPr="00A73582">
          <w:rPr>
            <w:rStyle w:val="af"/>
            <w:noProof/>
          </w:rPr>
          <w:t xml:space="preserve"> 2</w:t>
        </w:r>
        <w:r w:rsidRPr="00A73582">
          <w:rPr>
            <w:rStyle w:val="af"/>
            <w:noProof/>
          </w:rPr>
          <w:noBreakHyphen/>
          <w:t xml:space="preserve">9 </w:t>
        </w:r>
        <w:r w:rsidRPr="00A73582">
          <w:rPr>
            <w:rStyle w:val="af"/>
            <w:noProof/>
          </w:rPr>
          <w:t>主管审批通过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499" w:history="1">
        <w:r w:rsidRPr="00A73582">
          <w:rPr>
            <w:rStyle w:val="af"/>
            <w:noProof/>
          </w:rPr>
          <w:t>表</w:t>
        </w:r>
        <w:r w:rsidRPr="00A73582">
          <w:rPr>
            <w:rStyle w:val="af"/>
            <w:noProof/>
          </w:rPr>
          <w:t xml:space="preserve"> 2</w:t>
        </w:r>
        <w:r w:rsidRPr="00A73582">
          <w:rPr>
            <w:rStyle w:val="af"/>
            <w:noProof/>
          </w:rPr>
          <w:noBreakHyphen/>
          <w:t xml:space="preserve">10 </w:t>
        </w:r>
        <w:r w:rsidRPr="00A73582">
          <w:rPr>
            <w:rStyle w:val="af"/>
            <w:noProof/>
          </w:rPr>
          <w:t>主管驳回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00" w:history="1">
        <w:r w:rsidRPr="00A73582">
          <w:rPr>
            <w:rStyle w:val="af"/>
            <w:noProof/>
          </w:rPr>
          <w:t>表</w:t>
        </w:r>
        <w:r w:rsidRPr="00A73582">
          <w:rPr>
            <w:rStyle w:val="af"/>
            <w:noProof/>
          </w:rPr>
          <w:t xml:space="preserve"> 2</w:t>
        </w:r>
        <w:r w:rsidRPr="00A73582">
          <w:rPr>
            <w:rStyle w:val="af"/>
            <w:noProof/>
          </w:rPr>
          <w:noBreakHyphen/>
          <w:t>11 HR</w:t>
        </w:r>
        <w:r w:rsidRPr="00A73582">
          <w:rPr>
            <w:rStyle w:val="af"/>
            <w:noProof/>
          </w:rPr>
          <w:t>备案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01" w:history="1">
        <w:r w:rsidRPr="00A73582">
          <w:rPr>
            <w:rStyle w:val="af"/>
            <w:noProof/>
          </w:rPr>
          <w:t>表</w:t>
        </w:r>
        <w:r w:rsidRPr="00A73582">
          <w:rPr>
            <w:rStyle w:val="af"/>
            <w:noProof/>
          </w:rPr>
          <w:t xml:space="preserve"> 2</w:t>
        </w:r>
        <w:r w:rsidRPr="00A73582">
          <w:rPr>
            <w:rStyle w:val="af"/>
            <w:noProof/>
          </w:rPr>
          <w:noBreakHyphen/>
          <w:t xml:space="preserve">12 </w:t>
        </w:r>
        <w:r w:rsidRPr="00A73582">
          <w:rPr>
            <w:rStyle w:val="af"/>
            <w:noProof/>
          </w:rPr>
          <w:t>查看我的申请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02" w:history="1">
        <w:r w:rsidRPr="00A73582">
          <w:rPr>
            <w:rStyle w:val="af"/>
            <w:noProof/>
          </w:rPr>
          <w:t>表</w:t>
        </w:r>
        <w:r w:rsidRPr="00A73582">
          <w:rPr>
            <w:rStyle w:val="af"/>
            <w:noProof/>
          </w:rPr>
          <w:t xml:space="preserve"> 2</w:t>
        </w:r>
        <w:r w:rsidRPr="00A73582">
          <w:rPr>
            <w:rStyle w:val="af"/>
            <w:noProof/>
          </w:rPr>
          <w:noBreakHyphen/>
          <w:t xml:space="preserve">13 </w:t>
        </w:r>
        <w:r w:rsidRPr="00A73582">
          <w:rPr>
            <w:rStyle w:val="af"/>
            <w:noProof/>
          </w:rPr>
          <w:t>员工报名课程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03" w:history="1">
        <w:r w:rsidRPr="00A73582">
          <w:rPr>
            <w:rStyle w:val="af"/>
            <w:noProof/>
          </w:rPr>
          <w:t>表</w:t>
        </w:r>
        <w:r w:rsidRPr="00A73582">
          <w:rPr>
            <w:rStyle w:val="af"/>
            <w:noProof/>
          </w:rPr>
          <w:t xml:space="preserve"> 2</w:t>
        </w:r>
        <w:r w:rsidRPr="00A73582">
          <w:rPr>
            <w:rStyle w:val="af"/>
            <w:noProof/>
          </w:rPr>
          <w:noBreakHyphen/>
          <w:t xml:space="preserve">14 </w:t>
        </w:r>
        <w:r w:rsidRPr="00A73582">
          <w:rPr>
            <w:rStyle w:val="af"/>
            <w:noProof/>
          </w:rPr>
          <w:t>查看我的报名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04" w:history="1">
        <w:r w:rsidRPr="00A73582">
          <w:rPr>
            <w:rStyle w:val="af"/>
            <w:noProof/>
          </w:rPr>
          <w:t>表</w:t>
        </w:r>
        <w:r w:rsidRPr="00A73582">
          <w:rPr>
            <w:rStyle w:val="af"/>
            <w:noProof/>
          </w:rPr>
          <w:t xml:space="preserve"> 2</w:t>
        </w:r>
        <w:r w:rsidRPr="00A73582">
          <w:rPr>
            <w:rStyle w:val="af"/>
            <w:noProof/>
          </w:rPr>
          <w:noBreakHyphen/>
          <w:t xml:space="preserve">15 </w:t>
        </w:r>
        <w:r w:rsidRPr="00A73582">
          <w:rPr>
            <w:rStyle w:val="af"/>
            <w:noProof/>
          </w:rPr>
          <w:t>查看本部门员工申请列表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05" w:history="1">
        <w:r w:rsidRPr="00A73582">
          <w:rPr>
            <w:rStyle w:val="af"/>
            <w:noProof/>
          </w:rPr>
          <w:t>表</w:t>
        </w:r>
        <w:r w:rsidRPr="00A73582">
          <w:rPr>
            <w:rStyle w:val="af"/>
            <w:noProof/>
          </w:rPr>
          <w:t xml:space="preserve"> 2</w:t>
        </w:r>
        <w:r w:rsidRPr="00A73582">
          <w:rPr>
            <w:rStyle w:val="af"/>
            <w:noProof/>
          </w:rPr>
          <w:noBreakHyphen/>
          <w:t xml:space="preserve">16 </w:t>
        </w:r>
        <w:r w:rsidRPr="00A73582">
          <w:rPr>
            <w:rStyle w:val="af"/>
            <w:noProof/>
          </w:rPr>
          <w:t>查询所有申请、报名、证书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06" w:history="1">
        <w:r w:rsidRPr="00A73582">
          <w:rPr>
            <w:rStyle w:val="af"/>
            <w:noProof/>
          </w:rPr>
          <w:t>表</w:t>
        </w:r>
        <w:r w:rsidRPr="00A73582">
          <w:rPr>
            <w:rStyle w:val="af"/>
            <w:noProof/>
          </w:rPr>
          <w:t xml:space="preserve"> 2</w:t>
        </w:r>
        <w:r w:rsidRPr="00A73582">
          <w:rPr>
            <w:rStyle w:val="af"/>
            <w:noProof/>
          </w:rPr>
          <w:noBreakHyphen/>
          <w:t xml:space="preserve">17 </w:t>
        </w:r>
        <w:r w:rsidRPr="00A73582">
          <w:rPr>
            <w:rStyle w:val="af"/>
            <w:noProof/>
          </w:rPr>
          <w:t>培训签到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07" w:history="1">
        <w:r w:rsidRPr="00A73582">
          <w:rPr>
            <w:rStyle w:val="af"/>
            <w:noProof/>
          </w:rPr>
          <w:t>表</w:t>
        </w:r>
        <w:r w:rsidRPr="00A73582">
          <w:rPr>
            <w:rStyle w:val="af"/>
            <w:noProof/>
          </w:rPr>
          <w:t xml:space="preserve"> 2</w:t>
        </w:r>
        <w:r w:rsidRPr="00A73582">
          <w:rPr>
            <w:rStyle w:val="af"/>
            <w:noProof/>
          </w:rPr>
          <w:noBreakHyphen/>
          <w:t xml:space="preserve">18 </w:t>
        </w:r>
        <w:r w:rsidRPr="00A73582">
          <w:rPr>
            <w:rStyle w:val="af"/>
            <w:noProof/>
          </w:rPr>
          <w:t>缺勤标记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08" w:history="1">
        <w:r w:rsidRPr="00A73582">
          <w:rPr>
            <w:rStyle w:val="af"/>
            <w:noProof/>
          </w:rPr>
          <w:t>表</w:t>
        </w:r>
        <w:r w:rsidRPr="00A73582">
          <w:rPr>
            <w:rStyle w:val="af"/>
            <w:noProof/>
          </w:rPr>
          <w:t xml:space="preserve"> 2</w:t>
        </w:r>
        <w:r w:rsidRPr="00A73582">
          <w:rPr>
            <w:rStyle w:val="af"/>
            <w:noProof/>
          </w:rPr>
          <w:noBreakHyphen/>
          <w:t xml:space="preserve">19 </w:t>
        </w:r>
        <w:r w:rsidRPr="00A73582">
          <w:rPr>
            <w:rStyle w:val="af"/>
            <w:noProof/>
          </w:rPr>
          <w:t>完成培训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09" w:history="1">
        <w:r w:rsidRPr="00A73582">
          <w:rPr>
            <w:rStyle w:val="af"/>
            <w:noProof/>
          </w:rPr>
          <w:t>表</w:t>
        </w:r>
        <w:r w:rsidRPr="00A73582">
          <w:rPr>
            <w:rStyle w:val="af"/>
            <w:noProof/>
          </w:rPr>
          <w:t xml:space="preserve"> 2</w:t>
        </w:r>
        <w:r w:rsidRPr="00A73582">
          <w:rPr>
            <w:rStyle w:val="af"/>
            <w:noProof/>
          </w:rPr>
          <w:noBreakHyphen/>
          <w:t xml:space="preserve">20 </w:t>
        </w:r>
        <w:r w:rsidRPr="00A73582">
          <w:rPr>
            <w:rStyle w:val="af"/>
            <w:noProof/>
          </w:rPr>
          <w:t>讲师评分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10" w:history="1">
        <w:r w:rsidRPr="00A73582">
          <w:rPr>
            <w:rStyle w:val="af"/>
            <w:noProof/>
          </w:rPr>
          <w:t>表</w:t>
        </w:r>
        <w:r w:rsidRPr="00A73582">
          <w:rPr>
            <w:rStyle w:val="af"/>
            <w:noProof/>
          </w:rPr>
          <w:t xml:space="preserve"> 2</w:t>
        </w:r>
        <w:r w:rsidRPr="00A73582">
          <w:rPr>
            <w:rStyle w:val="af"/>
            <w:noProof/>
          </w:rPr>
          <w:noBreakHyphen/>
          <w:t>21 HR</w:t>
        </w:r>
        <w:r w:rsidRPr="00A73582">
          <w:rPr>
            <w:rStyle w:val="af"/>
            <w:noProof/>
          </w:rPr>
          <w:t>复核评分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11" w:history="1">
        <w:r w:rsidRPr="00A73582">
          <w:rPr>
            <w:rStyle w:val="af"/>
            <w:noProof/>
          </w:rPr>
          <w:t>表</w:t>
        </w:r>
        <w:r w:rsidRPr="00A73582">
          <w:rPr>
            <w:rStyle w:val="af"/>
            <w:noProof/>
          </w:rPr>
          <w:t xml:space="preserve"> 2</w:t>
        </w:r>
        <w:r w:rsidRPr="00A73582">
          <w:rPr>
            <w:rStyle w:val="af"/>
            <w:noProof/>
          </w:rPr>
          <w:noBreakHyphen/>
          <w:t xml:space="preserve">22 </w:t>
        </w:r>
        <w:r w:rsidRPr="00A73582">
          <w:rPr>
            <w:rStyle w:val="af"/>
            <w:noProof/>
          </w:rPr>
          <w:t>测试成绩录入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12" w:history="1">
        <w:r w:rsidRPr="00A73582">
          <w:rPr>
            <w:rStyle w:val="af"/>
            <w:noProof/>
          </w:rPr>
          <w:t>表</w:t>
        </w:r>
        <w:r w:rsidRPr="00A73582">
          <w:rPr>
            <w:rStyle w:val="af"/>
            <w:noProof/>
          </w:rPr>
          <w:t xml:space="preserve"> 2</w:t>
        </w:r>
        <w:r w:rsidRPr="00A73582">
          <w:rPr>
            <w:rStyle w:val="af"/>
            <w:noProof/>
          </w:rPr>
          <w:noBreakHyphen/>
          <w:t xml:space="preserve">23 </w:t>
        </w:r>
        <w:r w:rsidRPr="00A73582">
          <w:rPr>
            <w:rStyle w:val="af"/>
            <w:noProof/>
          </w:rPr>
          <w:t>证书生成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C53296" w:rsidRPr="00BD6BBD" w:rsidRDefault="00C53296">
      <w:pPr>
        <w:pStyle w:val="af7"/>
        <w:tabs>
          <w:tab w:val="right" w:leader="dot" w:pos="9344"/>
        </w:tabs>
        <w:rPr>
          <w:rFonts w:ascii="DengXian" w:eastAsia="DengXian" w:hAnsi="DengXian" w:hint="eastAsia"/>
          <w:smallCaps w:val="0"/>
          <w:noProof/>
          <w:kern w:val="2"/>
          <w:sz w:val="22"/>
          <w:szCs w:val="24"/>
        </w:rPr>
      </w:pPr>
      <w:hyperlink w:anchor="_Toc239969513" w:history="1">
        <w:r w:rsidRPr="00A73582">
          <w:rPr>
            <w:rStyle w:val="af"/>
            <w:noProof/>
          </w:rPr>
          <w:t>表</w:t>
        </w:r>
        <w:r w:rsidRPr="00A73582">
          <w:rPr>
            <w:rStyle w:val="af"/>
            <w:noProof/>
          </w:rPr>
          <w:t xml:space="preserve"> 2</w:t>
        </w:r>
        <w:r w:rsidRPr="00A73582">
          <w:rPr>
            <w:rStyle w:val="af"/>
            <w:noProof/>
          </w:rPr>
          <w:noBreakHyphen/>
          <w:t xml:space="preserve">24 </w:t>
        </w:r>
        <w:r w:rsidRPr="00A73582">
          <w:rPr>
            <w:rStyle w:val="af"/>
            <w:noProof/>
          </w:rPr>
          <w:t>证书查询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_Toc239969513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BA5B89" w:rsidRDefault="00C53296">
      <w:pPr>
        <w:rPr>
          <w:rFonts w:hint="eastAsia"/>
        </w:rPr>
      </w:pPr>
      <w:r>
        <w:rPr>
          <w:sz w:val="21"/>
          <w:szCs w:val="21"/>
        </w:rPr>
        <w:fldChar w:fldCharType="end"/>
      </w:r>
    </w:p>
    <w:sectPr w:rsidR="00BA5B89">
      <w:footerReference w:type="default" r:id="rId16"/>
      <w:pgSz w:w="11906" w:h="16838"/>
      <w:pgMar w:top="1134" w:right="1134" w:bottom="851" w:left="1418"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47AC1" w:rsidRDefault="00E47AC1">
      <w:pPr>
        <w:pStyle w:val="a5"/>
        <w:ind w:firstLine="420"/>
      </w:pPr>
      <w:r>
        <w:separator/>
      </w:r>
    </w:p>
  </w:endnote>
  <w:endnote w:type="continuationSeparator" w:id="0">
    <w:p w:rsidR="00E47AC1" w:rsidRDefault="00E47AC1">
      <w:pPr>
        <w:pStyle w:val="a5"/>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C99" w:rsidRDefault="004F7CB8">
    <w:pPr>
      <w:pStyle w:val="a7"/>
      <w:pBdr>
        <w:top w:val="single" w:sz="4" w:space="1" w:color="auto"/>
      </w:pBdr>
      <w:rPr>
        <w:rFonts w:hint="eastAsia"/>
      </w:rPr>
    </w:pPr>
    <w:r>
      <w:rPr>
        <w:rFonts w:hint="eastAsia"/>
      </w:rPr>
      <w:t>同济大学软件学院</w:t>
    </w:r>
  </w:p>
  <w:p w:rsidR="004F7CB8" w:rsidRDefault="00B56C99">
    <w:pPr>
      <w:pStyle w:val="a7"/>
      <w:pBdr>
        <w:top w:val="single" w:sz="4" w:space="1" w:color="auto"/>
      </w:pBdr>
      <w:rPr>
        <w:rFonts w:hint="eastAsia"/>
      </w:rPr>
    </w:pPr>
    <w:r>
      <w:rPr>
        <w:rFonts w:hint="eastAsia"/>
      </w:rPr>
      <w:t>数据库课程设计项目</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F7CB8" w:rsidRDefault="004F7CB8">
    <w:pPr>
      <w:pStyle w:val="a7"/>
      <w:pBdr>
        <w:top w:val="single" w:sz="4" w:space="1" w:color="auto"/>
      </w:pBdr>
      <w:rPr>
        <w:rStyle w:val="a8"/>
        <w:rFonts w:hint="eastAsia"/>
      </w:rPr>
    </w:pPr>
    <w:r>
      <w:rPr>
        <w:rFonts w:hint="eastAsia"/>
      </w:rPr>
      <w:t xml:space="preserve">同济大学软件学院                                                                                   </w:t>
    </w:r>
    <w:r>
      <w:rPr>
        <w:rStyle w:val="a8"/>
      </w:rPr>
      <w:fldChar w:fldCharType="begin"/>
    </w:r>
    <w:r>
      <w:rPr>
        <w:rStyle w:val="a8"/>
      </w:rPr>
      <w:instrText xml:space="preserve"> PAGE </w:instrText>
    </w:r>
    <w:r>
      <w:rPr>
        <w:rStyle w:val="a8"/>
      </w:rPr>
      <w:fldChar w:fldCharType="separate"/>
    </w:r>
    <w:r w:rsidR="00964D41">
      <w:rPr>
        <w:rStyle w:val="a8"/>
        <w:noProof/>
      </w:rPr>
      <w:t>I</w:t>
    </w:r>
    <w:r>
      <w:rPr>
        <w:rStyle w:val="a8"/>
      </w:rPr>
      <w:fldChar w:fldCharType="end"/>
    </w:r>
  </w:p>
  <w:p w:rsidR="004F7CB8" w:rsidRDefault="007A0374">
    <w:pPr>
      <w:pStyle w:val="a7"/>
      <w:pBdr>
        <w:top w:val="single" w:sz="4" w:space="1" w:color="auto"/>
      </w:pBdr>
      <w:rPr>
        <w:rFonts w:hint="eastAsia"/>
      </w:rPr>
    </w:pPr>
    <w:r>
      <w:rPr>
        <w:rFonts w:hint="eastAsia"/>
      </w:rPr>
      <w:t>数据库课程设计项目</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F7CB8" w:rsidRDefault="004F7CB8">
    <w:pPr>
      <w:pStyle w:val="a7"/>
      <w:pBdr>
        <w:top w:val="single" w:sz="4" w:space="1" w:color="auto"/>
      </w:pBdr>
      <w:rPr>
        <w:rStyle w:val="a8"/>
        <w:rFonts w:hint="eastAsia"/>
      </w:rPr>
    </w:pPr>
    <w:r>
      <w:rPr>
        <w:rFonts w:hint="eastAsia"/>
      </w:rPr>
      <w:t xml:space="preserve">同济大学软件学院                                                                                    </w:t>
    </w:r>
    <w:r>
      <w:rPr>
        <w:rStyle w:val="a8"/>
      </w:rPr>
      <w:fldChar w:fldCharType="begin"/>
    </w:r>
    <w:r>
      <w:rPr>
        <w:rStyle w:val="a8"/>
      </w:rPr>
      <w:instrText xml:space="preserve"> PAGE </w:instrText>
    </w:r>
    <w:r>
      <w:rPr>
        <w:rStyle w:val="a8"/>
      </w:rPr>
      <w:fldChar w:fldCharType="separate"/>
    </w:r>
    <w:r w:rsidR="00964D41">
      <w:rPr>
        <w:rStyle w:val="a8"/>
        <w:noProof/>
      </w:rPr>
      <w:t>5</w:t>
    </w:r>
    <w:r>
      <w:rPr>
        <w:rStyle w:val="a8"/>
      </w:rPr>
      <w:fldChar w:fldCharType="end"/>
    </w:r>
  </w:p>
  <w:p w:rsidR="004F7CB8" w:rsidRDefault="007A0374">
    <w:pPr>
      <w:pStyle w:val="a7"/>
      <w:pBdr>
        <w:top w:val="single" w:sz="4" w:space="1" w:color="auto"/>
      </w:pBdr>
      <w:rPr>
        <w:rFonts w:hint="eastAsia"/>
      </w:rPr>
    </w:pPr>
    <w:r>
      <w:rPr>
        <w:rFonts w:hint="eastAsia"/>
      </w:rPr>
      <w:t>数据库课程设计项目</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47AC1" w:rsidRDefault="00E47AC1">
      <w:pPr>
        <w:pStyle w:val="a5"/>
        <w:ind w:firstLine="420"/>
      </w:pPr>
      <w:r>
        <w:separator/>
      </w:r>
    </w:p>
  </w:footnote>
  <w:footnote w:type="continuationSeparator" w:id="0">
    <w:p w:rsidR="00E47AC1" w:rsidRDefault="00E47AC1">
      <w:pPr>
        <w:pStyle w:val="a5"/>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F7CB8" w:rsidRDefault="00260C76">
    <w:pPr>
      <w:pStyle w:val="a9"/>
      <w:pBdr>
        <w:bottom w:val="single" w:sz="4" w:space="1" w:color="auto"/>
      </w:pBdr>
      <w:jc w:val="left"/>
      <w:rPr>
        <w:rFonts w:hint="eastAsia"/>
      </w:rPr>
    </w:pPr>
    <w:r>
      <w:rPr>
        <w:rFonts w:hint="eastAsia"/>
      </w:rPr>
      <w:t>企业内部培训管理</w:t>
    </w:r>
    <w:r w:rsidR="00B56C99">
      <w:rPr>
        <w:rFonts w:hint="eastAsia"/>
      </w:rPr>
      <w:t>系统</w:t>
    </w:r>
    <w:r w:rsidR="004F7CB8">
      <w:rPr>
        <w:rFonts w:hint="eastAsia"/>
      </w:rPr>
      <w:t xml:space="preserve">                                                 </w:t>
    </w:r>
    <w:r w:rsidR="00B56C99">
      <w:rPr>
        <w:rFonts w:hint="eastAsia"/>
      </w:rPr>
      <w:t xml:space="preserve">                   </w:t>
    </w:r>
    <w:r w:rsidR="00964D41">
      <w:rPr>
        <w:rFonts w:hint="eastAsia"/>
      </w:rPr>
      <w:t xml:space="preserve">   </w:t>
    </w:r>
    <w:r w:rsidR="005A2721">
      <w:rPr>
        <w:rFonts w:hint="eastAsia"/>
      </w:rPr>
      <w:t>需求分析</w:t>
    </w:r>
    <w:r w:rsidR="00B56C99">
      <w:rPr>
        <w:rFonts w:hint="eastAsia"/>
      </w:rPr>
      <w:t>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A6DF7"/>
    <w:multiLevelType w:val="multilevel"/>
    <w:tmpl w:val="4A1EB912"/>
    <w:lvl w:ilvl="0">
      <w:start w:val="1"/>
      <w:numFmt w:val="decimal"/>
      <w:lvlText w:val="第%1章"/>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5"/>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 w15:restartNumberingAfterBreak="0">
    <w:nsid w:val="3A202B8B"/>
    <w:multiLevelType w:val="multilevel"/>
    <w:tmpl w:val="A8122E3C"/>
    <w:lvl w:ilvl="0">
      <w:start w:val="1"/>
      <w:numFmt w:val="upperLetter"/>
      <w:pStyle w:val="a"/>
      <w:lvlText w:val="附录%1."/>
      <w:lvlJc w:val="left"/>
      <w:pPr>
        <w:tabs>
          <w:tab w:val="num" w:pos="360"/>
        </w:tabs>
        <w:ind w:left="0" w:firstLine="0"/>
      </w:pPr>
      <w:rPr>
        <w:rFonts w:ascii="Arial" w:eastAsia="黑体" w:hAnsi="Arial" w:hint="default"/>
        <w:b/>
        <w:i w:val="0"/>
        <w:sz w:val="36"/>
      </w:rPr>
    </w:lvl>
    <w:lvl w:ilvl="1">
      <w:start w:val="1"/>
      <w:numFmt w:val="decimal"/>
      <w:pStyle w:val="A1"/>
      <w:lvlText w:val="%1.%2"/>
      <w:lvlJc w:val="left"/>
      <w:pPr>
        <w:tabs>
          <w:tab w:val="num" w:pos="2700"/>
        </w:tabs>
        <w:ind w:left="1980" w:firstLine="0"/>
      </w:pPr>
      <w:rPr>
        <w:rFonts w:ascii="Arial" w:eastAsia="黑体" w:hAnsi="Arial" w:hint="default"/>
        <w:b/>
        <w:i w:val="0"/>
        <w:sz w:val="32"/>
      </w:rPr>
    </w:lvl>
    <w:lvl w:ilvl="2">
      <w:start w:val="1"/>
      <w:numFmt w:val="decimal"/>
      <w:pStyle w:val="A11"/>
      <w:lvlText w:val="%1.%2.%3 "/>
      <w:lvlJc w:val="left"/>
      <w:pPr>
        <w:tabs>
          <w:tab w:val="num" w:pos="567"/>
        </w:tabs>
        <w:ind w:left="1021" w:hanging="1021"/>
      </w:pPr>
      <w:rPr>
        <w:rFonts w:ascii="Arial" w:hAnsi="Arial" w:hint="default"/>
        <w:b/>
        <w:i w:val="0"/>
        <w:sz w:val="30"/>
      </w:rPr>
    </w:lvl>
    <w:lvl w:ilvl="3">
      <w:start w:val="1"/>
      <w:numFmt w:val="decimal"/>
      <w:pStyle w:val="A111"/>
      <w:lvlText w:val="%1.%2.%3.%4 "/>
      <w:lvlJc w:val="left"/>
      <w:pPr>
        <w:tabs>
          <w:tab w:val="num" w:pos="1080"/>
        </w:tabs>
        <w:ind w:left="0" w:firstLine="0"/>
      </w:pPr>
      <w:rPr>
        <w:rFonts w:ascii="Arial" w:hAnsi="Arial" w:hint="default"/>
        <w:b/>
        <w:i w:val="0"/>
        <w:sz w:val="28"/>
      </w:rPr>
    </w:lvl>
    <w:lvl w:ilvl="4">
      <w:start w:val="1"/>
      <w:numFmt w:val="decimal"/>
      <w:pStyle w:val="A1111"/>
      <w:lvlText w:val="%1.%2.%3.%4.%5 "/>
      <w:lvlJc w:val="left"/>
      <w:pPr>
        <w:tabs>
          <w:tab w:val="num" w:pos="1080"/>
        </w:tabs>
        <w:ind w:left="0" w:firstLine="0"/>
      </w:pPr>
      <w:rPr>
        <w:rFonts w:ascii="Arial" w:hAnsi="Arial" w:hint="default"/>
        <w:b/>
        <w:i w:val="0"/>
        <w:sz w:val="24"/>
      </w:rPr>
    </w:lvl>
    <w:lvl w:ilvl="5">
      <w:start w:val="1"/>
      <w:numFmt w:val="decimal"/>
      <w:pStyle w:val="A11111"/>
      <w:lvlText w:val="%1.%2.%3.%4.%5.%6 "/>
      <w:lvlJc w:val="left"/>
      <w:pPr>
        <w:tabs>
          <w:tab w:val="num" w:pos="1440"/>
        </w:tabs>
        <w:ind w:left="0" w:firstLine="0"/>
      </w:pPr>
      <w:rPr>
        <w:rFonts w:ascii="Arial" w:hAnsi="Arial" w:hint="default"/>
        <w:b/>
        <w:i w:val="0"/>
        <w:sz w:val="24"/>
      </w:rPr>
    </w:lvl>
    <w:lvl w:ilvl="6">
      <w:start w:val="1"/>
      <w:numFmt w:val="decimal"/>
      <w:pStyle w:val="A111111"/>
      <w:lvlText w:val="%1.%2.%3.%4.%5.%6.%7."/>
      <w:lvlJc w:val="left"/>
      <w:pPr>
        <w:tabs>
          <w:tab w:val="num" w:pos="1440"/>
        </w:tabs>
        <w:ind w:left="0" w:firstLine="0"/>
      </w:pPr>
      <w:rPr>
        <w:rFonts w:ascii="Arial" w:hAnsi="Arial" w:hint="default"/>
        <w:b/>
        <w:i w:val="0"/>
        <w:caps w:val="0"/>
        <w:strike w:val="0"/>
        <w:dstrike w:val="0"/>
        <w:outline w:val="0"/>
        <w:shadow w:val="0"/>
        <w:emboss w:val="0"/>
        <w:imprint w:val="0"/>
        <w:vanish w:val="0"/>
        <w:sz w:val="24"/>
        <w:vertAlign w:val="baseline"/>
      </w:rPr>
    </w:lvl>
    <w:lvl w:ilvl="7">
      <w:start w:val="1"/>
      <w:numFmt w:val="decimal"/>
      <w:lvlText w:val="%1.%2.%3.%4.%5.%6.%7.%8."/>
      <w:lvlJc w:val="left"/>
      <w:pPr>
        <w:tabs>
          <w:tab w:val="num" w:pos="1800"/>
        </w:tabs>
        <w:ind w:left="0" w:firstLine="0"/>
      </w:pPr>
      <w:rPr>
        <w:rFonts w:ascii="Arial" w:hAnsi="Arial" w:hint="default"/>
        <w:b/>
        <w:i w:val="0"/>
        <w:sz w:val="24"/>
      </w:rPr>
    </w:lvl>
    <w:lvl w:ilvl="8">
      <w:start w:val="1"/>
      <w:numFmt w:val="decimal"/>
      <w:lvlText w:val="%1.%2.%3.%4.%5.%6.%7.%8.%9."/>
      <w:lvlJc w:val="left"/>
      <w:pPr>
        <w:tabs>
          <w:tab w:val="num" w:pos="2160"/>
        </w:tabs>
        <w:ind w:left="0" w:firstLine="0"/>
      </w:pPr>
      <w:rPr>
        <w:rFonts w:ascii="Arial" w:hAnsi="Arial" w:hint="default"/>
        <w:b/>
        <w:i w:val="0"/>
        <w:caps w:val="0"/>
        <w:strike w:val="0"/>
        <w:dstrike w:val="0"/>
        <w:outline w:val="0"/>
        <w:shadow w:val="0"/>
        <w:emboss w:val="0"/>
        <w:imprint w:val="0"/>
        <w:vanish w:val="0"/>
        <w:sz w:val="24"/>
        <w:vertAlign w:val="baseline"/>
      </w:rPr>
    </w:lvl>
  </w:abstractNum>
  <w:abstractNum w:abstractNumId="2" w15:restartNumberingAfterBreak="0">
    <w:nsid w:val="3BBB22D1"/>
    <w:multiLevelType w:val="multilevel"/>
    <w:tmpl w:val="E40E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F416A"/>
    <w:multiLevelType w:val="hybridMultilevel"/>
    <w:tmpl w:val="86E479FC"/>
    <w:lvl w:ilvl="0" w:tplc="8AF4246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73947D4"/>
    <w:multiLevelType w:val="multilevel"/>
    <w:tmpl w:val="8376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8E760C"/>
    <w:multiLevelType w:val="multilevel"/>
    <w:tmpl w:val="188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A4AF4"/>
    <w:multiLevelType w:val="hybridMultilevel"/>
    <w:tmpl w:val="B552B4BE"/>
    <w:lvl w:ilvl="0" w:tplc="8AF4246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E252333"/>
    <w:multiLevelType w:val="multilevel"/>
    <w:tmpl w:val="A6B27296"/>
    <w:lvl w:ilvl="0">
      <w:start w:val="1"/>
      <w:numFmt w:val="decimal"/>
      <w:pStyle w:val="1"/>
      <w:isLgl/>
      <w:lvlText w:val="%1."/>
      <w:lvlJc w:val="left"/>
      <w:pPr>
        <w:tabs>
          <w:tab w:val="num" w:pos="540"/>
        </w:tabs>
        <w:ind w:left="180" w:hanging="180"/>
      </w:pPr>
      <w:rPr>
        <w:rFonts w:ascii="Arial" w:eastAsia="黑体" w:hAnsi="Arial" w:hint="default"/>
        <w:b/>
        <w:i w:val="0"/>
        <w:sz w:val="36"/>
      </w:rPr>
    </w:lvl>
    <w:lvl w:ilvl="1">
      <w:start w:val="1"/>
      <w:numFmt w:val="decimal"/>
      <w:pStyle w:val="2"/>
      <w:lvlText w:val="%1.%2"/>
      <w:lvlJc w:val="left"/>
      <w:pPr>
        <w:tabs>
          <w:tab w:val="num" w:pos="567"/>
        </w:tabs>
        <w:ind w:left="0" w:firstLine="0"/>
      </w:pPr>
      <w:rPr>
        <w:rFonts w:ascii="Arial" w:eastAsia="黑体" w:hAnsi="Arial" w:hint="default"/>
        <w:b/>
        <w:i w:val="0"/>
        <w:sz w:val="32"/>
      </w:rPr>
    </w:lvl>
    <w:lvl w:ilvl="2">
      <w:start w:val="1"/>
      <w:numFmt w:val="decimal"/>
      <w:pStyle w:val="3"/>
      <w:isLgl/>
      <w:lvlText w:val="%1.%2.%3 "/>
      <w:lvlJc w:val="left"/>
      <w:pPr>
        <w:tabs>
          <w:tab w:val="num" w:pos="567"/>
        </w:tabs>
        <w:ind w:left="0" w:firstLine="0"/>
      </w:pPr>
      <w:rPr>
        <w:rFonts w:ascii="Arial" w:hAnsi="Arial" w:hint="default"/>
        <w:b/>
        <w:i w:val="0"/>
        <w:sz w:val="30"/>
      </w:rPr>
    </w:lvl>
    <w:lvl w:ilvl="3">
      <w:start w:val="1"/>
      <w:numFmt w:val="decimal"/>
      <w:pStyle w:val="4"/>
      <w:lvlText w:val="%1.%2.%3.%4 "/>
      <w:lvlJc w:val="left"/>
      <w:pPr>
        <w:tabs>
          <w:tab w:val="num" w:pos="567"/>
        </w:tabs>
        <w:ind w:left="0" w:firstLine="0"/>
      </w:pPr>
      <w:rPr>
        <w:rFonts w:ascii="Arial" w:hAnsi="Arial" w:hint="default"/>
        <w:b/>
        <w:i w:val="0"/>
        <w:sz w:val="28"/>
      </w:rPr>
    </w:lvl>
    <w:lvl w:ilvl="4">
      <w:start w:val="1"/>
      <w:numFmt w:val="decimal"/>
      <w:pStyle w:val="50"/>
      <w:lvlText w:val="%1.%2.%3.%4.%5 "/>
      <w:lvlJc w:val="left"/>
      <w:pPr>
        <w:tabs>
          <w:tab w:val="num" w:pos="567"/>
        </w:tabs>
        <w:ind w:left="0" w:firstLine="0"/>
      </w:pPr>
      <w:rPr>
        <w:rFonts w:ascii="Arial" w:hAnsi="Arial" w:hint="default"/>
        <w:b/>
        <w:i w:val="0"/>
        <w:sz w:val="24"/>
      </w:rPr>
    </w:lvl>
    <w:lvl w:ilvl="5">
      <w:start w:val="1"/>
      <w:numFmt w:val="decimal"/>
      <w:pStyle w:val="6"/>
      <w:lvlText w:val="%1.%2.%3.%4.%5.%6 "/>
      <w:lvlJc w:val="left"/>
      <w:pPr>
        <w:tabs>
          <w:tab w:val="num" w:pos="567"/>
        </w:tabs>
        <w:ind w:left="0" w:firstLine="0"/>
      </w:pPr>
      <w:rPr>
        <w:rFonts w:ascii="Arial" w:hAnsi="Arial" w:hint="default"/>
        <w:b/>
        <w:i w:val="0"/>
        <w:sz w:val="24"/>
      </w:rPr>
    </w:lvl>
    <w:lvl w:ilvl="6">
      <w:start w:val="1"/>
      <w:numFmt w:val="decimal"/>
      <w:pStyle w:val="7"/>
      <w:lvlText w:val="%1.%2.%3.%4.%5.%6.%7."/>
      <w:lvlJc w:val="left"/>
      <w:pPr>
        <w:tabs>
          <w:tab w:val="num" w:pos="567"/>
        </w:tabs>
        <w:ind w:left="0" w:firstLine="0"/>
      </w:pPr>
      <w:rPr>
        <w:rFonts w:ascii="Arial" w:hAnsi="Arial" w:hint="default"/>
        <w:b/>
        <w:i w:val="0"/>
        <w:caps w:val="0"/>
        <w:strike w:val="0"/>
        <w:dstrike w:val="0"/>
        <w:outline w:val="0"/>
        <w:shadow w:val="0"/>
        <w:emboss w:val="0"/>
        <w:imprint w:val="0"/>
        <w:vanish w:val="0"/>
        <w:sz w:val="24"/>
        <w:vertAlign w:val="baseline"/>
      </w:rPr>
    </w:lvl>
    <w:lvl w:ilvl="7">
      <w:start w:val="1"/>
      <w:numFmt w:val="decimal"/>
      <w:pStyle w:val="8"/>
      <w:lvlText w:val="%1.%2.%3.%4.%5.%6.%7.%8."/>
      <w:lvlJc w:val="left"/>
      <w:pPr>
        <w:tabs>
          <w:tab w:val="num" w:pos="1800"/>
        </w:tabs>
        <w:ind w:left="0" w:firstLine="0"/>
      </w:pPr>
      <w:rPr>
        <w:rFonts w:ascii="Arial" w:hAnsi="Arial" w:hint="default"/>
        <w:b/>
        <w:i w:val="0"/>
        <w:sz w:val="24"/>
      </w:rPr>
    </w:lvl>
    <w:lvl w:ilvl="8">
      <w:start w:val="1"/>
      <w:numFmt w:val="decimal"/>
      <w:pStyle w:val="9"/>
      <w:lvlText w:val="%1.%2.%3.%4.%5.%6.%7.%8.%9."/>
      <w:lvlJc w:val="left"/>
      <w:pPr>
        <w:tabs>
          <w:tab w:val="num" w:pos="2160"/>
        </w:tabs>
        <w:ind w:left="0" w:firstLine="0"/>
      </w:pPr>
      <w:rPr>
        <w:rFonts w:ascii="Arial" w:hAnsi="Arial" w:hint="default"/>
        <w:b/>
        <w:i w:val="0"/>
        <w:caps w:val="0"/>
        <w:strike w:val="0"/>
        <w:dstrike w:val="0"/>
        <w:outline w:val="0"/>
        <w:shadow w:val="0"/>
        <w:emboss w:val="0"/>
        <w:imprint w:val="0"/>
        <w:vanish w:val="0"/>
        <w:sz w:val="24"/>
        <w:vertAlign w:val="baseline"/>
      </w:rPr>
    </w:lvl>
  </w:abstractNum>
  <w:abstractNum w:abstractNumId="8" w15:restartNumberingAfterBreak="0">
    <w:nsid w:val="7FD0217E"/>
    <w:multiLevelType w:val="hybridMultilevel"/>
    <w:tmpl w:val="121289C8"/>
    <w:lvl w:ilvl="0" w:tplc="8AF4246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11727602">
    <w:abstractNumId w:val="1"/>
  </w:num>
  <w:num w:numId="2" w16cid:durableId="1637055818">
    <w:abstractNumId w:val="7"/>
  </w:num>
  <w:num w:numId="3" w16cid:durableId="1402602120">
    <w:abstractNumId w:val="0"/>
  </w:num>
  <w:num w:numId="4" w16cid:durableId="1216158316">
    <w:abstractNumId w:val="5"/>
  </w:num>
  <w:num w:numId="5" w16cid:durableId="1516847045">
    <w:abstractNumId w:val="4"/>
  </w:num>
  <w:num w:numId="6" w16cid:durableId="885413612">
    <w:abstractNumId w:val="2"/>
  </w:num>
  <w:num w:numId="7" w16cid:durableId="1859157907">
    <w:abstractNumId w:val="6"/>
  </w:num>
  <w:num w:numId="8" w16cid:durableId="1904833195">
    <w:abstractNumId w:val="3"/>
  </w:num>
  <w:num w:numId="9" w16cid:durableId="1266184144">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embedSystemFonts/>
  <w:bordersDoNotSurroundHeader/>
  <w:bordersDoNotSurroundFooter/>
  <w:hideSpellingErrors/>
  <w:hideGrammatical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5C67"/>
    <w:rsid w:val="00002021"/>
    <w:rsid w:val="00002BA8"/>
    <w:rsid w:val="0001103D"/>
    <w:rsid w:val="00013047"/>
    <w:rsid w:val="00016B0A"/>
    <w:rsid w:val="00016CD8"/>
    <w:rsid w:val="000173C6"/>
    <w:rsid w:val="000230A5"/>
    <w:rsid w:val="00032292"/>
    <w:rsid w:val="00032907"/>
    <w:rsid w:val="00043A8C"/>
    <w:rsid w:val="000522CD"/>
    <w:rsid w:val="00055D47"/>
    <w:rsid w:val="00057DC1"/>
    <w:rsid w:val="0006056F"/>
    <w:rsid w:val="0006459C"/>
    <w:rsid w:val="0006470A"/>
    <w:rsid w:val="00067D8E"/>
    <w:rsid w:val="000858B0"/>
    <w:rsid w:val="00090A77"/>
    <w:rsid w:val="000C1CD0"/>
    <w:rsid w:val="000D4FA3"/>
    <w:rsid w:val="000E0E08"/>
    <w:rsid w:val="000E7D3C"/>
    <w:rsid w:val="0011605E"/>
    <w:rsid w:val="00141425"/>
    <w:rsid w:val="001418C1"/>
    <w:rsid w:val="00144BE3"/>
    <w:rsid w:val="00147F3C"/>
    <w:rsid w:val="00150655"/>
    <w:rsid w:val="0015185A"/>
    <w:rsid w:val="00160A58"/>
    <w:rsid w:val="0017762F"/>
    <w:rsid w:val="00193B3B"/>
    <w:rsid w:val="001A190E"/>
    <w:rsid w:val="001A466E"/>
    <w:rsid w:val="001A5794"/>
    <w:rsid w:val="001B38C2"/>
    <w:rsid w:val="001C6164"/>
    <w:rsid w:val="001E39D0"/>
    <w:rsid w:val="001F22A4"/>
    <w:rsid w:val="00206852"/>
    <w:rsid w:val="00225CF9"/>
    <w:rsid w:val="00227A89"/>
    <w:rsid w:val="00241368"/>
    <w:rsid w:val="0024724E"/>
    <w:rsid w:val="00250578"/>
    <w:rsid w:val="002513F1"/>
    <w:rsid w:val="00260C76"/>
    <w:rsid w:val="00261166"/>
    <w:rsid w:val="00262820"/>
    <w:rsid w:val="00285288"/>
    <w:rsid w:val="00285622"/>
    <w:rsid w:val="002903AF"/>
    <w:rsid w:val="002B5411"/>
    <w:rsid w:val="002B7289"/>
    <w:rsid w:val="002D6C11"/>
    <w:rsid w:val="002E18F5"/>
    <w:rsid w:val="002F51D0"/>
    <w:rsid w:val="00317F01"/>
    <w:rsid w:val="0032005D"/>
    <w:rsid w:val="00326B4E"/>
    <w:rsid w:val="003368B3"/>
    <w:rsid w:val="00337898"/>
    <w:rsid w:val="00340085"/>
    <w:rsid w:val="00343B29"/>
    <w:rsid w:val="00351975"/>
    <w:rsid w:val="003601B4"/>
    <w:rsid w:val="00367331"/>
    <w:rsid w:val="00385E55"/>
    <w:rsid w:val="00387A70"/>
    <w:rsid w:val="00394CA9"/>
    <w:rsid w:val="003A5C67"/>
    <w:rsid w:val="003C4809"/>
    <w:rsid w:val="003D40CD"/>
    <w:rsid w:val="003D45F0"/>
    <w:rsid w:val="003F1DD5"/>
    <w:rsid w:val="003F2DC0"/>
    <w:rsid w:val="003F6E23"/>
    <w:rsid w:val="003F7C8F"/>
    <w:rsid w:val="004001C7"/>
    <w:rsid w:val="00402FB0"/>
    <w:rsid w:val="00412260"/>
    <w:rsid w:val="00412D29"/>
    <w:rsid w:val="00431C95"/>
    <w:rsid w:val="00441A8F"/>
    <w:rsid w:val="004538F0"/>
    <w:rsid w:val="00463FE9"/>
    <w:rsid w:val="00465AC1"/>
    <w:rsid w:val="00466A61"/>
    <w:rsid w:val="00472CDF"/>
    <w:rsid w:val="004804D8"/>
    <w:rsid w:val="004843F5"/>
    <w:rsid w:val="00485767"/>
    <w:rsid w:val="00487FF5"/>
    <w:rsid w:val="00490477"/>
    <w:rsid w:val="00490929"/>
    <w:rsid w:val="004922A2"/>
    <w:rsid w:val="00493852"/>
    <w:rsid w:val="00496842"/>
    <w:rsid w:val="004A397E"/>
    <w:rsid w:val="004B62B9"/>
    <w:rsid w:val="004C0736"/>
    <w:rsid w:val="004D5334"/>
    <w:rsid w:val="004D639C"/>
    <w:rsid w:val="004E2F5F"/>
    <w:rsid w:val="004E391A"/>
    <w:rsid w:val="004E3D5D"/>
    <w:rsid w:val="004E7D3E"/>
    <w:rsid w:val="004F7CB8"/>
    <w:rsid w:val="00504B46"/>
    <w:rsid w:val="00515254"/>
    <w:rsid w:val="00525E32"/>
    <w:rsid w:val="00530BF1"/>
    <w:rsid w:val="00531262"/>
    <w:rsid w:val="00531BE3"/>
    <w:rsid w:val="005351F1"/>
    <w:rsid w:val="00543036"/>
    <w:rsid w:val="00543526"/>
    <w:rsid w:val="00554F16"/>
    <w:rsid w:val="005563A6"/>
    <w:rsid w:val="00577988"/>
    <w:rsid w:val="00582254"/>
    <w:rsid w:val="00582CE8"/>
    <w:rsid w:val="0058478D"/>
    <w:rsid w:val="0058628E"/>
    <w:rsid w:val="005915FD"/>
    <w:rsid w:val="00595E7A"/>
    <w:rsid w:val="005A1500"/>
    <w:rsid w:val="005A2721"/>
    <w:rsid w:val="005A415D"/>
    <w:rsid w:val="005B0CF1"/>
    <w:rsid w:val="005C4A58"/>
    <w:rsid w:val="005D3701"/>
    <w:rsid w:val="005D6A17"/>
    <w:rsid w:val="005D6C5C"/>
    <w:rsid w:val="005D72AA"/>
    <w:rsid w:val="005E500C"/>
    <w:rsid w:val="005E6518"/>
    <w:rsid w:val="005F69E9"/>
    <w:rsid w:val="00601DDE"/>
    <w:rsid w:val="00610227"/>
    <w:rsid w:val="00610878"/>
    <w:rsid w:val="006215C1"/>
    <w:rsid w:val="006223ED"/>
    <w:rsid w:val="006335D9"/>
    <w:rsid w:val="006465B5"/>
    <w:rsid w:val="00650687"/>
    <w:rsid w:val="00652612"/>
    <w:rsid w:val="006725C9"/>
    <w:rsid w:val="00674C31"/>
    <w:rsid w:val="00675CC5"/>
    <w:rsid w:val="006763BE"/>
    <w:rsid w:val="00677306"/>
    <w:rsid w:val="006931A2"/>
    <w:rsid w:val="006951E5"/>
    <w:rsid w:val="006C37C5"/>
    <w:rsid w:val="006D180D"/>
    <w:rsid w:val="006D2955"/>
    <w:rsid w:val="006D4FA3"/>
    <w:rsid w:val="006F3B99"/>
    <w:rsid w:val="00717E39"/>
    <w:rsid w:val="00720050"/>
    <w:rsid w:val="00723D9B"/>
    <w:rsid w:val="00724A12"/>
    <w:rsid w:val="007326E1"/>
    <w:rsid w:val="00733267"/>
    <w:rsid w:val="00736C4B"/>
    <w:rsid w:val="007413C6"/>
    <w:rsid w:val="00743A6B"/>
    <w:rsid w:val="0075041C"/>
    <w:rsid w:val="0075185D"/>
    <w:rsid w:val="00764297"/>
    <w:rsid w:val="007827AA"/>
    <w:rsid w:val="00783763"/>
    <w:rsid w:val="007A0374"/>
    <w:rsid w:val="007A2C26"/>
    <w:rsid w:val="007A363C"/>
    <w:rsid w:val="007A4FE8"/>
    <w:rsid w:val="007A5CE7"/>
    <w:rsid w:val="007C4AC9"/>
    <w:rsid w:val="007D1A09"/>
    <w:rsid w:val="007D2F27"/>
    <w:rsid w:val="007D6354"/>
    <w:rsid w:val="007F3847"/>
    <w:rsid w:val="007F582D"/>
    <w:rsid w:val="008074C5"/>
    <w:rsid w:val="00807B6A"/>
    <w:rsid w:val="00814DE8"/>
    <w:rsid w:val="008416C4"/>
    <w:rsid w:val="00852C67"/>
    <w:rsid w:val="0086229B"/>
    <w:rsid w:val="00863FFB"/>
    <w:rsid w:val="00864275"/>
    <w:rsid w:val="00866FA1"/>
    <w:rsid w:val="00871AAF"/>
    <w:rsid w:val="008743F7"/>
    <w:rsid w:val="008765AC"/>
    <w:rsid w:val="00876D82"/>
    <w:rsid w:val="0088045A"/>
    <w:rsid w:val="00890C20"/>
    <w:rsid w:val="008A5702"/>
    <w:rsid w:val="008B05A7"/>
    <w:rsid w:val="008B4B38"/>
    <w:rsid w:val="008B6E59"/>
    <w:rsid w:val="008D72D7"/>
    <w:rsid w:val="008E52CE"/>
    <w:rsid w:val="008F1D23"/>
    <w:rsid w:val="008F2EE1"/>
    <w:rsid w:val="008F373A"/>
    <w:rsid w:val="008F7002"/>
    <w:rsid w:val="0091609A"/>
    <w:rsid w:val="00917F00"/>
    <w:rsid w:val="009202D1"/>
    <w:rsid w:val="00922507"/>
    <w:rsid w:val="00923C2E"/>
    <w:rsid w:val="00930B55"/>
    <w:rsid w:val="00931A17"/>
    <w:rsid w:val="00936D7F"/>
    <w:rsid w:val="00964D41"/>
    <w:rsid w:val="0096763D"/>
    <w:rsid w:val="00970BBC"/>
    <w:rsid w:val="00972ABD"/>
    <w:rsid w:val="009742E0"/>
    <w:rsid w:val="009757A4"/>
    <w:rsid w:val="00980D35"/>
    <w:rsid w:val="00987B13"/>
    <w:rsid w:val="00990C51"/>
    <w:rsid w:val="0099379D"/>
    <w:rsid w:val="009A37D2"/>
    <w:rsid w:val="009D004A"/>
    <w:rsid w:val="009D122B"/>
    <w:rsid w:val="009D2EF0"/>
    <w:rsid w:val="009E4656"/>
    <w:rsid w:val="009F63B8"/>
    <w:rsid w:val="009F7DDD"/>
    <w:rsid w:val="00A15189"/>
    <w:rsid w:val="00A20470"/>
    <w:rsid w:val="00A216B4"/>
    <w:rsid w:val="00A37020"/>
    <w:rsid w:val="00A37F2D"/>
    <w:rsid w:val="00A468F7"/>
    <w:rsid w:val="00A52B6D"/>
    <w:rsid w:val="00A530D7"/>
    <w:rsid w:val="00A5640D"/>
    <w:rsid w:val="00A72416"/>
    <w:rsid w:val="00A7429A"/>
    <w:rsid w:val="00A76CC3"/>
    <w:rsid w:val="00A95142"/>
    <w:rsid w:val="00A97CEE"/>
    <w:rsid w:val="00AA66F5"/>
    <w:rsid w:val="00AB7650"/>
    <w:rsid w:val="00AD6C6E"/>
    <w:rsid w:val="00AE445D"/>
    <w:rsid w:val="00AE6842"/>
    <w:rsid w:val="00AF3E45"/>
    <w:rsid w:val="00B0008E"/>
    <w:rsid w:val="00B0365F"/>
    <w:rsid w:val="00B14BF5"/>
    <w:rsid w:val="00B1683D"/>
    <w:rsid w:val="00B2097D"/>
    <w:rsid w:val="00B3018A"/>
    <w:rsid w:val="00B32D8A"/>
    <w:rsid w:val="00B3523F"/>
    <w:rsid w:val="00B359FB"/>
    <w:rsid w:val="00B447E0"/>
    <w:rsid w:val="00B45952"/>
    <w:rsid w:val="00B53E74"/>
    <w:rsid w:val="00B565E1"/>
    <w:rsid w:val="00B56C99"/>
    <w:rsid w:val="00B76235"/>
    <w:rsid w:val="00B82064"/>
    <w:rsid w:val="00B927C2"/>
    <w:rsid w:val="00BA5B89"/>
    <w:rsid w:val="00BB5DEE"/>
    <w:rsid w:val="00BC1945"/>
    <w:rsid w:val="00BD39EE"/>
    <w:rsid w:val="00BD6BBD"/>
    <w:rsid w:val="00BD6F23"/>
    <w:rsid w:val="00BE397B"/>
    <w:rsid w:val="00BE6D05"/>
    <w:rsid w:val="00BF0860"/>
    <w:rsid w:val="00BF0EB0"/>
    <w:rsid w:val="00BF1956"/>
    <w:rsid w:val="00BF1F75"/>
    <w:rsid w:val="00BF3233"/>
    <w:rsid w:val="00C11362"/>
    <w:rsid w:val="00C1273E"/>
    <w:rsid w:val="00C12A3E"/>
    <w:rsid w:val="00C17E24"/>
    <w:rsid w:val="00C305F3"/>
    <w:rsid w:val="00C32F12"/>
    <w:rsid w:val="00C52646"/>
    <w:rsid w:val="00C53296"/>
    <w:rsid w:val="00C54AB1"/>
    <w:rsid w:val="00C56348"/>
    <w:rsid w:val="00C568AA"/>
    <w:rsid w:val="00C60D77"/>
    <w:rsid w:val="00C6335D"/>
    <w:rsid w:val="00C64099"/>
    <w:rsid w:val="00C708BF"/>
    <w:rsid w:val="00C74802"/>
    <w:rsid w:val="00C75EFD"/>
    <w:rsid w:val="00C86680"/>
    <w:rsid w:val="00CA2E40"/>
    <w:rsid w:val="00CA5859"/>
    <w:rsid w:val="00CC195B"/>
    <w:rsid w:val="00CC6A31"/>
    <w:rsid w:val="00CD5D58"/>
    <w:rsid w:val="00CE42B1"/>
    <w:rsid w:val="00CE5532"/>
    <w:rsid w:val="00D02AF9"/>
    <w:rsid w:val="00D148C4"/>
    <w:rsid w:val="00D45446"/>
    <w:rsid w:val="00D46180"/>
    <w:rsid w:val="00D51D90"/>
    <w:rsid w:val="00D54C8D"/>
    <w:rsid w:val="00D71003"/>
    <w:rsid w:val="00D86A17"/>
    <w:rsid w:val="00D87E8B"/>
    <w:rsid w:val="00D910B4"/>
    <w:rsid w:val="00DB0CCB"/>
    <w:rsid w:val="00DC6603"/>
    <w:rsid w:val="00DF2F9F"/>
    <w:rsid w:val="00DF41D2"/>
    <w:rsid w:val="00E0656C"/>
    <w:rsid w:val="00E11ADA"/>
    <w:rsid w:val="00E1240E"/>
    <w:rsid w:val="00E12EE6"/>
    <w:rsid w:val="00E14741"/>
    <w:rsid w:val="00E250D1"/>
    <w:rsid w:val="00E25358"/>
    <w:rsid w:val="00E35746"/>
    <w:rsid w:val="00E47AC1"/>
    <w:rsid w:val="00E52962"/>
    <w:rsid w:val="00E61E7D"/>
    <w:rsid w:val="00E72E14"/>
    <w:rsid w:val="00E840B5"/>
    <w:rsid w:val="00E854E0"/>
    <w:rsid w:val="00E92C54"/>
    <w:rsid w:val="00EA0793"/>
    <w:rsid w:val="00EA3985"/>
    <w:rsid w:val="00EA77D8"/>
    <w:rsid w:val="00EB3A9B"/>
    <w:rsid w:val="00EB7677"/>
    <w:rsid w:val="00EB7F3A"/>
    <w:rsid w:val="00EC4BB7"/>
    <w:rsid w:val="00EC5D72"/>
    <w:rsid w:val="00ED0F54"/>
    <w:rsid w:val="00ED2D5D"/>
    <w:rsid w:val="00ED4777"/>
    <w:rsid w:val="00EF061C"/>
    <w:rsid w:val="00EF6B57"/>
    <w:rsid w:val="00F0033A"/>
    <w:rsid w:val="00F121F7"/>
    <w:rsid w:val="00F1302A"/>
    <w:rsid w:val="00F23FB4"/>
    <w:rsid w:val="00F343B1"/>
    <w:rsid w:val="00F363C8"/>
    <w:rsid w:val="00F46F8B"/>
    <w:rsid w:val="00F47842"/>
    <w:rsid w:val="00F47E66"/>
    <w:rsid w:val="00F56E09"/>
    <w:rsid w:val="00F65F0B"/>
    <w:rsid w:val="00F910B9"/>
    <w:rsid w:val="00F96E06"/>
    <w:rsid w:val="00FB531C"/>
    <w:rsid w:val="00FB7C4B"/>
    <w:rsid w:val="00FC5FEC"/>
    <w:rsid w:val="00FF1F6D"/>
    <w:rsid w:val="00FF4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A16DFBB-2841-234F-84A0-51F2D0EF4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utoSpaceDE w:val="0"/>
      <w:autoSpaceDN w:val="0"/>
      <w:adjustRightInd w:val="0"/>
    </w:pPr>
    <w:rPr>
      <w:rFonts w:ascii="宋体"/>
      <w:sz w:val="24"/>
      <w:szCs w:val="24"/>
    </w:rPr>
  </w:style>
  <w:style w:type="paragraph" w:styleId="1">
    <w:name w:val="heading 1"/>
    <w:basedOn w:val="a0"/>
    <w:next w:val="a0"/>
    <w:qFormat/>
    <w:rsid w:val="00F47842"/>
    <w:pPr>
      <w:keepNext/>
      <w:keepLines/>
      <w:pageBreakBefore/>
      <w:numPr>
        <w:numId w:val="2"/>
      </w:numPr>
      <w:spacing w:before="240" w:after="64"/>
      <w:outlineLvl w:val="0"/>
    </w:pPr>
    <w:rPr>
      <w:b/>
      <w:bCs/>
      <w:kern w:val="44"/>
      <w:sz w:val="30"/>
      <w:szCs w:val="30"/>
    </w:rPr>
  </w:style>
  <w:style w:type="paragraph" w:styleId="2">
    <w:name w:val="heading 2"/>
    <w:basedOn w:val="a0"/>
    <w:next w:val="a0"/>
    <w:qFormat/>
    <w:rsid w:val="00F47842"/>
    <w:pPr>
      <w:keepNext/>
      <w:keepLines/>
      <w:numPr>
        <w:ilvl w:val="1"/>
        <w:numId w:val="2"/>
      </w:numPr>
      <w:spacing w:before="240" w:after="64"/>
      <w:outlineLvl w:val="1"/>
    </w:pPr>
    <w:rPr>
      <w:rFonts w:ascii="Arial" w:hAnsi="Arial"/>
      <w:b/>
      <w:bCs/>
      <w:sz w:val="28"/>
      <w:szCs w:val="28"/>
    </w:rPr>
  </w:style>
  <w:style w:type="paragraph" w:styleId="3">
    <w:name w:val="heading 3"/>
    <w:basedOn w:val="a0"/>
    <w:next w:val="a0"/>
    <w:qFormat/>
    <w:rsid w:val="00F47842"/>
    <w:pPr>
      <w:keepNext/>
      <w:keepLines/>
      <w:numPr>
        <w:ilvl w:val="2"/>
        <w:numId w:val="2"/>
      </w:numPr>
      <w:spacing w:before="240" w:after="64"/>
      <w:outlineLvl w:val="2"/>
    </w:pPr>
    <w:rPr>
      <w:b/>
      <w:bCs/>
      <w:color w:val="000000"/>
    </w:rPr>
  </w:style>
  <w:style w:type="paragraph" w:styleId="4">
    <w:name w:val="heading 4"/>
    <w:basedOn w:val="a0"/>
    <w:next w:val="a0"/>
    <w:autoRedefine/>
    <w:qFormat/>
    <w:rsid w:val="00F47842"/>
    <w:pPr>
      <w:keepNext/>
      <w:keepLines/>
      <w:numPr>
        <w:ilvl w:val="3"/>
        <w:numId w:val="2"/>
      </w:numPr>
      <w:spacing w:before="240" w:after="64"/>
      <w:outlineLvl w:val="3"/>
    </w:pPr>
    <w:rPr>
      <w:rFonts w:ascii="Arial" w:hAnsi="Arial"/>
      <w:b/>
      <w:bCs/>
    </w:rPr>
  </w:style>
  <w:style w:type="paragraph" w:styleId="50">
    <w:name w:val="heading 5"/>
    <w:basedOn w:val="a0"/>
    <w:next w:val="a0"/>
    <w:autoRedefine/>
    <w:qFormat/>
    <w:rsid w:val="00F47842"/>
    <w:pPr>
      <w:keepNext/>
      <w:keepLines/>
      <w:numPr>
        <w:ilvl w:val="4"/>
        <w:numId w:val="2"/>
      </w:numPr>
      <w:spacing w:before="120" w:after="64" w:line="360" w:lineRule="auto"/>
      <w:outlineLvl w:val="4"/>
    </w:pPr>
    <w:rPr>
      <w:b/>
      <w:bCs/>
    </w:rPr>
  </w:style>
  <w:style w:type="paragraph" w:styleId="6">
    <w:name w:val="heading 6"/>
    <w:basedOn w:val="a0"/>
    <w:next w:val="a0"/>
    <w:autoRedefine/>
    <w:qFormat/>
    <w:rsid w:val="00F47842"/>
    <w:pPr>
      <w:keepNext/>
      <w:keepLines/>
      <w:numPr>
        <w:ilvl w:val="5"/>
        <w:numId w:val="2"/>
      </w:numPr>
      <w:spacing w:before="240" w:after="64" w:line="320" w:lineRule="auto"/>
      <w:outlineLvl w:val="5"/>
    </w:pPr>
    <w:rPr>
      <w:rFonts w:ascii="Arial" w:hAnsi="Arial"/>
      <w:b/>
      <w:szCs w:val="21"/>
    </w:rPr>
  </w:style>
  <w:style w:type="paragraph" w:styleId="7">
    <w:name w:val="heading 7"/>
    <w:basedOn w:val="a0"/>
    <w:next w:val="a0"/>
    <w:autoRedefine/>
    <w:qFormat/>
    <w:rsid w:val="00F47842"/>
    <w:pPr>
      <w:keepNext/>
      <w:keepLines/>
      <w:numPr>
        <w:ilvl w:val="6"/>
        <w:numId w:val="2"/>
      </w:numPr>
      <w:spacing w:before="240" w:after="64" w:line="320" w:lineRule="auto"/>
      <w:outlineLvl w:val="6"/>
    </w:pPr>
    <w:rPr>
      <w:rFonts w:ascii="Arial" w:hAnsi="Arial"/>
      <w:b/>
    </w:rPr>
  </w:style>
  <w:style w:type="paragraph" w:styleId="8">
    <w:name w:val="heading 8"/>
    <w:basedOn w:val="a0"/>
    <w:next w:val="a0"/>
    <w:autoRedefine/>
    <w:qFormat/>
    <w:rsid w:val="00F47842"/>
    <w:pPr>
      <w:keepNext/>
      <w:keepLines/>
      <w:numPr>
        <w:ilvl w:val="7"/>
        <w:numId w:val="2"/>
      </w:numPr>
      <w:spacing w:before="240" w:after="64" w:line="320" w:lineRule="auto"/>
      <w:outlineLvl w:val="7"/>
    </w:pPr>
    <w:rPr>
      <w:rFonts w:ascii="Arial" w:eastAsia="黑体" w:hAnsi="Arial"/>
    </w:rPr>
  </w:style>
  <w:style w:type="paragraph" w:styleId="9">
    <w:name w:val="heading 9"/>
    <w:basedOn w:val="a0"/>
    <w:next w:val="a0"/>
    <w:autoRedefine/>
    <w:qFormat/>
    <w:rsid w:val="00F47842"/>
    <w:pPr>
      <w:keepNext/>
      <w:keepLines/>
      <w:numPr>
        <w:ilvl w:val="8"/>
        <w:numId w:val="2"/>
      </w:numPr>
      <w:spacing w:before="240" w:after="64" w:line="320" w:lineRule="auto"/>
      <w:outlineLvl w:val="8"/>
    </w:pPr>
    <w:rPr>
      <w:rFonts w:ascii="Arial" w:eastAsia="黑体" w:hAnsi="Arial"/>
    </w:rPr>
  </w:style>
  <w:style w:type="character" w:default="1" w:styleId="a2">
    <w:name w:val="Default Paragraph Font"/>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semiHidden/>
  </w:style>
  <w:style w:type="paragraph" w:customStyle="1" w:styleId="a5">
    <w:name w:val="文档正文"/>
    <w:basedOn w:val="a0"/>
    <w:pPr>
      <w:spacing w:line="360" w:lineRule="auto"/>
      <w:ind w:firstLineChars="200" w:firstLine="200"/>
      <w:jc w:val="both"/>
    </w:pPr>
    <w:rPr>
      <w:rFonts w:ascii="Times New Roman" w:cs="宋体"/>
      <w:sz w:val="21"/>
      <w:szCs w:val="21"/>
    </w:rPr>
  </w:style>
  <w:style w:type="character" w:customStyle="1" w:styleId="Char1">
    <w:name w:val="文档正文 Char1"/>
    <w:rPr>
      <w:rFonts w:eastAsia="宋体" w:cs="宋体"/>
      <w:sz w:val="21"/>
      <w:szCs w:val="21"/>
      <w:lang w:val="en-US" w:eastAsia="zh-CN" w:bidi="ar-SA"/>
    </w:rPr>
  </w:style>
  <w:style w:type="character" w:styleId="a6">
    <w:name w:val="FollowedHyperlink"/>
    <w:rPr>
      <w:color w:val="800080"/>
      <w:u w:val="single"/>
    </w:rPr>
  </w:style>
  <w:style w:type="paragraph" w:styleId="a7">
    <w:name w:val="footer"/>
    <w:aliases w:val="Footer-Even,fo,footer odd,odd,footer Final"/>
    <w:basedOn w:val="a0"/>
    <w:pPr>
      <w:tabs>
        <w:tab w:val="center" w:pos="4153"/>
        <w:tab w:val="right" w:pos="8306"/>
      </w:tabs>
      <w:snapToGrid w:val="0"/>
    </w:pPr>
    <w:rPr>
      <w:sz w:val="18"/>
      <w:szCs w:val="18"/>
    </w:rPr>
  </w:style>
  <w:style w:type="character" w:styleId="a8">
    <w:name w:val="page number"/>
    <w:basedOn w:val="a2"/>
  </w:style>
  <w:style w:type="paragraph" w:styleId="a9">
    <w:name w:val="header"/>
    <w:basedOn w:val="a0"/>
    <w:pPr>
      <w:pBdr>
        <w:bottom w:val="single" w:sz="6" w:space="1" w:color="auto"/>
      </w:pBdr>
      <w:tabs>
        <w:tab w:val="center" w:pos="4153"/>
        <w:tab w:val="right" w:pos="8306"/>
      </w:tabs>
      <w:snapToGrid w:val="0"/>
      <w:jc w:val="center"/>
    </w:pPr>
    <w:rPr>
      <w:sz w:val="18"/>
      <w:szCs w:val="18"/>
    </w:rPr>
  </w:style>
  <w:style w:type="paragraph" w:customStyle="1" w:styleId="aa">
    <w:name w:val="封面标题"/>
    <w:basedOn w:val="a0"/>
    <w:next w:val="a5"/>
    <w:pPr>
      <w:spacing w:line="360" w:lineRule="auto"/>
      <w:ind w:firstLine="420"/>
      <w:jc w:val="center"/>
    </w:pPr>
    <w:rPr>
      <w:rFonts w:ascii="黑体" w:eastAsia="黑体"/>
      <w:b/>
      <w:sz w:val="48"/>
      <w:szCs w:val="48"/>
    </w:rPr>
  </w:style>
  <w:style w:type="paragraph" w:customStyle="1" w:styleId="a">
    <w:name w:val="附录"/>
    <w:basedOn w:val="a0"/>
    <w:next w:val="a0"/>
    <w:pPr>
      <w:keepNext/>
      <w:keepLines/>
      <w:pageBreakBefore/>
      <w:numPr>
        <w:numId w:val="1"/>
      </w:numPr>
      <w:spacing w:before="64" w:after="240"/>
      <w:outlineLvl w:val="0"/>
    </w:pPr>
    <w:rPr>
      <w:b/>
      <w:sz w:val="30"/>
    </w:rPr>
  </w:style>
  <w:style w:type="paragraph" w:customStyle="1" w:styleId="A111">
    <w:name w:val="附录A.1.1.1"/>
    <w:basedOn w:val="4"/>
    <w:next w:val="a5"/>
    <w:pPr>
      <w:numPr>
        <w:numId w:val="1"/>
      </w:numPr>
    </w:pPr>
  </w:style>
  <w:style w:type="paragraph" w:customStyle="1" w:styleId="A1">
    <w:name w:val="附录A.1"/>
    <w:basedOn w:val="2"/>
    <w:next w:val="a5"/>
    <w:rsid w:val="00C64099"/>
    <w:pPr>
      <w:numPr>
        <w:numId w:val="1"/>
      </w:numPr>
      <w:tabs>
        <w:tab w:val="clear" w:pos="2700"/>
        <w:tab w:val="num" w:pos="360"/>
      </w:tabs>
      <w:ind w:left="0"/>
    </w:pPr>
  </w:style>
  <w:style w:type="paragraph" w:customStyle="1" w:styleId="A11">
    <w:name w:val="附录A.1.1"/>
    <w:basedOn w:val="A1"/>
    <w:next w:val="a5"/>
    <w:pPr>
      <w:numPr>
        <w:ilvl w:val="2"/>
      </w:numPr>
    </w:pPr>
  </w:style>
  <w:style w:type="paragraph" w:styleId="ab">
    <w:name w:val="Document Map"/>
    <w:basedOn w:val="a0"/>
    <w:semiHidden/>
    <w:pPr>
      <w:shd w:val="clear" w:color="auto" w:fill="000080"/>
    </w:pPr>
  </w:style>
  <w:style w:type="paragraph" w:customStyle="1" w:styleId="ac">
    <w:name w:val="封面副标题"/>
    <w:basedOn w:val="a0"/>
    <w:next w:val="a5"/>
    <w:pPr>
      <w:spacing w:line="360" w:lineRule="auto"/>
      <w:jc w:val="center"/>
    </w:pPr>
    <w:rPr>
      <w:rFonts w:eastAsia="黑体"/>
      <w:b/>
      <w:sz w:val="36"/>
    </w:rPr>
  </w:style>
  <w:style w:type="paragraph" w:customStyle="1" w:styleId="ad">
    <w:name w:val="封面更小标题"/>
    <w:basedOn w:val="ac"/>
    <w:next w:val="a5"/>
    <w:rPr>
      <w:sz w:val="30"/>
    </w:rPr>
  </w:style>
  <w:style w:type="character" w:customStyle="1" w:styleId="style11">
    <w:name w:val="style11"/>
    <w:rPr>
      <w:rFonts w:ascii="新宋体" w:eastAsia="新宋体" w:hAnsi="新宋体" w:hint="eastAsia"/>
      <w:b w:val="0"/>
      <w:bCs w:val="0"/>
      <w:color w:val="666666"/>
      <w:sz w:val="20"/>
      <w:szCs w:val="20"/>
    </w:rPr>
  </w:style>
  <w:style w:type="paragraph" w:customStyle="1" w:styleId="5">
    <w:name w:val="标5"/>
    <w:basedOn w:val="a0"/>
    <w:semiHidden/>
    <w:pPr>
      <w:numPr>
        <w:ilvl w:val="4"/>
        <w:numId w:val="3"/>
      </w:numPr>
    </w:pPr>
    <w:rPr>
      <w:b/>
    </w:rPr>
  </w:style>
  <w:style w:type="paragraph" w:styleId="TOC1">
    <w:name w:val="toc 1"/>
    <w:basedOn w:val="a0"/>
    <w:next w:val="a0"/>
    <w:autoRedefine/>
    <w:uiPriority w:val="39"/>
    <w:rsid w:val="0006056F"/>
    <w:pPr>
      <w:tabs>
        <w:tab w:val="left" w:pos="510"/>
        <w:tab w:val="right" w:leader="dot" w:pos="9344"/>
      </w:tabs>
      <w:spacing w:before="120" w:after="120"/>
    </w:pPr>
    <w:rPr>
      <w:rFonts w:ascii="Times New Roman"/>
      <w:b/>
      <w:bCs/>
      <w:caps/>
      <w:sz w:val="20"/>
      <w:szCs w:val="20"/>
    </w:rPr>
  </w:style>
  <w:style w:type="paragraph" w:styleId="TOC2">
    <w:name w:val="toc 2"/>
    <w:basedOn w:val="a0"/>
    <w:next w:val="a0"/>
    <w:autoRedefine/>
    <w:uiPriority w:val="39"/>
    <w:pPr>
      <w:ind w:left="240"/>
    </w:pPr>
    <w:rPr>
      <w:rFonts w:ascii="Times New Roman"/>
      <w:smallCaps/>
      <w:sz w:val="20"/>
      <w:szCs w:val="20"/>
    </w:rPr>
  </w:style>
  <w:style w:type="paragraph" w:styleId="TOC3">
    <w:name w:val="toc 3"/>
    <w:basedOn w:val="a0"/>
    <w:next w:val="a0"/>
    <w:autoRedefine/>
    <w:semiHidden/>
    <w:pPr>
      <w:ind w:left="480"/>
    </w:pPr>
    <w:rPr>
      <w:rFonts w:ascii="Times New Roman"/>
      <w:i/>
      <w:iCs/>
      <w:sz w:val="20"/>
      <w:szCs w:val="20"/>
    </w:rPr>
  </w:style>
  <w:style w:type="paragraph" w:customStyle="1" w:styleId="A1111">
    <w:name w:val="附录A.1.1.1.1"/>
    <w:basedOn w:val="50"/>
    <w:next w:val="a5"/>
    <w:pPr>
      <w:numPr>
        <w:numId w:val="1"/>
      </w:numPr>
    </w:pPr>
  </w:style>
  <w:style w:type="paragraph" w:customStyle="1" w:styleId="A11111">
    <w:name w:val="附录A.1.1.1.1.1"/>
    <w:basedOn w:val="6"/>
    <w:next w:val="a5"/>
    <w:pPr>
      <w:numPr>
        <w:numId w:val="1"/>
      </w:numPr>
    </w:pPr>
  </w:style>
  <w:style w:type="paragraph" w:customStyle="1" w:styleId="A111111">
    <w:name w:val="附录A.1.1.1.1.1.1"/>
    <w:basedOn w:val="7"/>
    <w:next w:val="a5"/>
    <w:pPr>
      <w:numPr>
        <w:numId w:val="1"/>
      </w:numPr>
    </w:pPr>
  </w:style>
  <w:style w:type="character" w:customStyle="1" w:styleId="myp11">
    <w:name w:val="myp11"/>
    <w:basedOn w:val="a2"/>
  </w:style>
  <w:style w:type="paragraph" w:styleId="ae">
    <w:name w:val="Body Text Indent"/>
    <w:basedOn w:val="a0"/>
    <w:pPr>
      <w:autoSpaceDE/>
      <w:autoSpaceDN/>
      <w:adjustRightInd/>
      <w:spacing w:line="400" w:lineRule="exact"/>
      <w:ind w:firstLineChars="200" w:firstLine="420"/>
      <w:jc w:val="both"/>
    </w:pPr>
    <w:rPr>
      <w:rFonts w:hAnsi="宋体"/>
      <w:kern w:val="2"/>
      <w:sz w:val="21"/>
    </w:rPr>
  </w:style>
  <w:style w:type="character" w:customStyle="1" w:styleId="Char">
    <w:name w:val="文档正文 Char"/>
    <w:rPr>
      <w:rFonts w:eastAsia="宋体" w:cs="宋体"/>
      <w:sz w:val="21"/>
      <w:szCs w:val="21"/>
      <w:lang w:val="en-US" w:eastAsia="zh-CN" w:bidi="ar-SA"/>
    </w:rPr>
  </w:style>
  <w:style w:type="character" w:styleId="af">
    <w:name w:val="Hyperlink"/>
    <w:uiPriority w:val="99"/>
    <w:rPr>
      <w:color w:val="3D362B"/>
      <w:u w:val="single"/>
    </w:rPr>
  </w:style>
  <w:style w:type="paragraph" w:styleId="af0">
    <w:name w:val="caption"/>
    <w:basedOn w:val="a0"/>
    <w:next w:val="a0"/>
    <w:qFormat/>
    <w:rPr>
      <w:rFonts w:ascii="Arial" w:eastAsia="黑体" w:hAnsi="Arial" w:cs="Arial"/>
      <w:sz w:val="20"/>
      <w:szCs w:val="20"/>
    </w:rPr>
  </w:style>
  <w:style w:type="character" w:styleId="af1">
    <w:name w:val="annotation reference"/>
    <w:semiHidden/>
    <w:rPr>
      <w:sz w:val="21"/>
      <w:szCs w:val="21"/>
    </w:rPr>
  </w:style>
  <w:style w:type="paragraph" w:styleId="af2">
    <w:name w:val="annotation text"/>
    <w:basedOn w:val="a0"/>
    <w:semiHidden/>
  </w:style>
  <w:style w:type="paragraph" w:styleId="af3">
    <w:name w:val="annotation subject"/>
    <w:basedOn w:val="af2"/>
    <w:next w:val="af2"/>
    <w:semiHidden/>
    <w:rPr>
      <w:b/>
      <w:bCs/>
    </w:rPr>
  </w:style>
  <w:style w:type="paragraph" w:styleId="af4">
    <w:name w:val="Balloon Text"/>
    <w:basedOn w:val="a0"/>
    <w:semiHidden/>
    <w:rPr>
      <w:sz w:val="18"/>
      <w:szCs w:val="18"/>
    </w:rPr>
  </w:style>
  <w:style w:type="character" w:styleId="af5">
    <w:name w:val="Strong"/>
    <w:qFormat/>
    <w:rPr>
      <w:b/>
      <w:bCs/>
    </w:rPr>
  </w:style>
  <w:style w:type="paragraph" w:styleId="af6">
    <w:name w:val="Salutation"/>
    <w:basedOn w:val="a0"/>
    <w:next w:val="a0"/>
    <w:pPr>
      <w:autoSpaceDE/>
      <w:autoSpaceDN/>
      <w:adjustRightInd/>
      <w:jc w:val="both"/>
    </w:pPr>
    <w:rPr>
      <w:rFonts w:ascii="仿宋_GB2312" w:eastAsia="仿宋_GB2312"/>
      <w:b/>
      <w:kern w:val="2"/>
      <w:sz w:val="28"/>
      <w:szCs w:val="20"/>
    </w:rPr>
  </w:style>
  <w:style w:type="paragraph" w:styleId="af7">
    <w:name w:val="table of figures"/>
    <w:basedOn w:val="a0"/>
    <w:next w:val="a0"/>
    <w:uiPriority w:val="99"/>
    <w:pPr>
      <w:ind w:left="480" w:hanging="480"/>
    </w:pPr>
    <w:rPr>
      <w:rFonts w:ascii="Times New Roman"/>
      <w:smallCaps/>
      <w:sz w:val="20"/>
      <w:szCs w:val="20"/>
    </w:rPr>
  </w:style>
  <w:style w:type="paragraph" w:styleId="TOC4">
    <w:name w:val="toc 4"/>
    <w:basedOn w:val="a0"/>
    <w:next w:val="a0"/>
    <w:autoRedefine/>
    <w:semiHidden/>
    <w:pPr>
      <w:ind w:left="720"/>
    </w:pPr>
    <w:rPr>
      <w:rFonts w:ascii="Times New Roman"/>
      <w:sz w:val="18"/>
      <w:szCs w:val="18"/>
    </w:rPr>
  </w:style>
  <w:style w:type="paragraph" w:styleId="TOC5">
    <w:name w:val="toc 5"/>
    <w:basedOn w:val="a0"/>
    <w:next w:val="a0"/>
    <w:autoRedefine/>
    <w:semiHidden/>
    <w:pPr>
      <w:ind w:left="960"/>
    </w:pPr>
    <w:rPr>
      <w:rFonts w:ascii="Times New Roman"/>
      <w:sz w:val="18"/>
      <w:szCs w:val="18"/>
    </w:rPr>
  </w:style>
  <w:style w:type="paragraph" w:styleId="TOC6">
    <w:name w:val="toc 6"/>
    <w:basedOn w:val="a0"/>
    <w:next w:val="a0"/>
    <w:autoRedefine/>
    <w:semiHidden/>
    <w:pPr>
      <w:ind w:left="1200"/>
    </w:pPr>
    <w:rPr>
      <w:rFonts w:ascii="Times New Roman"/>
      <w:sz w:val="18"/>
      <w:szCs w:val="18"/>
    </w:rPr>
  </w:style>
  <w:style w:type="paragraph" w:styleId="TOC7">
    <w:name w:val="toc 7"/>
    <w:basedOn w:val="a0"/>
    <w:next w:val="a0"/>
    <w:autoRedefine/>
    <w:semiHidden/>
    <w:pPr>
      <w:ind w:left="1440"/>
    </w:pPr>
    <w:rPr>
      <w:rFonts w:ascii="Times New Roman"/>
      <w:sz w:val="18"/>
      <w:szCs w:val="18"/>
    </w:rPr>
  </w:style>
  <w:style w:type="paragraph" w:styleId="TOC8">
    <w:name w:val="toc 8"/>
    <w:basedOn w:val="a0"/>
    <w:next w:val="a0"/>
    <w:autoRedefine/>
    <w:semiHidden/>
    <w:pPr>
      <w:ind w:left="1680"/>
    </w:pPr>
    <w:rPr>
      <w:rFonts w:ascii="Times New Roman"/>
      <w:sz w:val="18"/>
      <w:szCs w:val="18"/>
    </w:rPr>
  </w:style>
  <w:style w:type="paragraph" w:styleId="TOC9">
    <w:name w:val="toc 9"/>
    <w:basedOn w:val="a0"/>
    <w:next w:val="a0"/>
    <w:autoRedefine/>
    <w:semiHidden/>
    <w:pPr>
      <w:ind w:left="1920"/>
    </w:pPr>
    <w:rPr>
      <w:rFonts w:ascii="Times New Roman"/>
      <w:sz w:val="18"/>
      <w:szCs w:val="18"/>
    </w:rPr>
  </w:style>
  <w:style w:type="paragraph" w:styleId="20">
    <w:name w:val="Body Text Indent 2"/>
    <w:basedOn w:val="a0"/>
    <w:pPr>
      <w:ind w:firstLine="420"/>
    </w:pPr>
    <w:rPr>
      <w:sz w:val="21"/>
    </w:rPr>
  </w:style>
  <w:style w:type="paragraph" w:customStyle="1" w:styleId="21">
    <w:name w:val="样式 文档正文 + 加粗 首行缩进:  2 字符"/>
    <w:basedOn w:val="a5"/>
    <w:rsid w:val="00990C51"/>
    <w:pPr>
      <w:outlineLvl w:val="2"/>
    </w:pPr>
    <w:rPr>
      <w:b/>
      <w:bCs/>
      <w:szCs w:val="20"/>
    </w:rPr>
  </w:style>
  <w:style w:type="paragraph" w:customStyle="1" w:styleId="22">
    <w:name w:val="样式 样式 文档正文 + 加粗 首行缩进:  2 字符 + 首行缩进:  2 字符"/>
    <w:basedOn w:val="21"/>
    <w:rsid w:val="004922A2"/>
    <w:pPr>
      <w:outlineLvl w:val="3"/>
    </w:pPr>
  </w:style>
  <w:style w:type="character" w:styleId="af8">
    <w:name w:val="Unresolved Mention"/>
    <w:uiPriority w:val="99"/>
    <w:semiHidden/>
    <w:unhideWhenUsed/>
    <w:rsid w:val="00227A89"/>
    <w:rPr>
      <w:color w:val="605E5C"/>
      <w:shd w:val="clear" w:color="auto" w:fill="E1DFDD"/>
    </w:rPr>
  </w:style>
  <w:style w:type="table" w:styleId="af9">
    <w:name w:val="Table Grid"/>
    <w:basedOn w:val="a3"/>
    <w:rsid w:val="00525E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0"/>
    <w:uiPriority w:val="39"/>
    <w:unhideWhenUsed/>
    <w:qFormat/>
    <w:rsid w:val="00EA3985"/>
    <w:pPr>
      <w:pageBreakBefore w:val="0"/>
      <w:widowControl/>
      <w:numPr>
        <w:numId w:val="0"/>
      </w:numPr>
      <w:autoSpaceDE/>
      <w:autoSpaceDN/>
      <w:adjustRightInd/>
      <w:spacing w:after="0" w:line="259" w:lineRule="auto"/>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net/"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bab.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370CD-06F7-47D5-9922-F408E0DFE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Settings\Administrator\Application Data\Microsoft\Templates\bab.dot</Template>
  <TotalTime>1</TotalTime>
  <Pages>25</Pages>
  <Words>2539</Words>
  <Characters>14475</Characters>
  <Application>Microsoft Office Word</Application>
  <DocSecurity>0</DocSecurity>
  <Lines>120</Lines>
  <Paragraphs>33</Paragraphs>
  <ScaleCrop>false</ScaleCrop>
  <Company>School of Software Engineering,Tongji University</Company>
  <LinksUpToDate>false</LinksUpToDate>
  <CharactersWithSpaces>16981</CharactersWithSpaces>
  <SharedDoc>false</SharedDoc>
  <HLinks>
    <vt:vector size="234" baseType="variant">
      <vt:variant>
        <vt:i4>1376312</vt:i4>
      </vt:variant>
      <vt:variant>
        <vt:i4>401</vt:i4>
      </vt:variant>
      <vt:variant>
        <vt:i4>0</vt:i4>
      </vt:variant>
      <vt:variant>
        <vt:i4>5</vt:i4>
      </vt:variant>
      <vt:variant>
        <vt:lpwstr/>
      </vt:variant>
      <vt:variant>
        <vt:lpwstr>_Toc239969513</vt:lpwstr>
      </vt:variant>
      <vt:variant>
        <vt:i4>1376312</vt:i4>
      </vt:variant>
      <vt:variant>
        <vt:i4>395</vt:i4>
      </vt:variant>
      <vt:variant>
        <vt:i4>0</vt:i4>
      </vt:variant>
      <vt:variant>
        <vt:i4>5</vt:i4>
      </vt:variant>
      <vt:variant>
        <vt:lpwstr/>
      </vt:variant>
      <vt:variant>
        <vt:lpwstr>_Toc239969512</vt:lpwstr>
      </vt:variant>
      <vt:variant>
        <vt:i4>1376312</vt:i4>
      </vt:variant>
      <vt:variant>
        <vt:i4>389</vt:i4>
      </vt:variant>
      <vt:variant>
        <vt:i4>0</vt:i4>
      </vt:variant>
      <vt:variant>
        <vt:i4>5</vt:i4>
      </vt:variant>
      <vt:variant>
        <vt:lpwstr/>
      </vt:variant>
      <vt:variant>
        <vt:lpwstr>_Toc239969511</vt:lpwstr>
      </vt:variant>
      <vt:variant>
        <vt:i4>1376312</vt:i4>
      </vt:variant>
      <vt:variant>
        <vt:i4>383</vt:i4>
      </vt:variant>
      <vt:variant>
        <vt:i4>0</vt:i4>
      </vt:variant>
      <vt:variant>
        <vt:i4>5</vt:i4>
      </vt:variant>
      <vt:variant>
        <vt:lpwstr/>
      </vt:variant>
      <vt:variant>
        <vt:lpwstr>_Toc239969510</vt:lpwstr>
      </vt:variant>
      <vt:variant>
        <vt:i4>1310776</vt:i4>
      </vt:variant>
      <vt:variant>
        <vt:i4>377</vt:i4>
      </vt:variant>
      <vt:variant>
        <vt:i4>0</vt:i4>
      </vt:variant>
      <vt:variant>
        <vt:i4>5</vt:i4>
      </vt:variant>
      <vt:variant>
        <vt:lpwstr/>
      </vt:variant>
      <vt:variant>
        <vt:lpwstr>_Toc239969509</vt:lpwstr>
      </vt:variant>
      <vt:variant>
        <vt:i4>1310776</vt:i4>
      </vt:variant>
      <vt:variant>
        <vt:i4>371</vt:i4>
      </vt:variant>
      <vt:variant>
        <vt:i4>0</vt:i4>
      </vt:variant>
      <vt:variant>
        <vt:i4>5</vt:i4>
      </vt:variant>
      <vt:variant>
        <vt:lpwstr/>
      </vt:variant>
      <vt:variant>
        <vt:lpwstr>_Toc239969508</vt:lpwstr>
      </vt:variant>
      <vt:variant>
        <vt:i4>1310776</vt:i4>
      </vt:variant>
      <vt:variant>
        <vt:i4>365</vt:i4>
      </vt:variant>
      <vt:variant>
        <vt:i4>0</vt:i4>
      </vt:variant>
      <vt:variant>
        <vt:i4>5</vt:i4>
      </vt:variant>
      <vt:variant>
        <vt:lpwstr/>
      </vt:variant>
      <vt:variant>
        <vt:lpwstr>_Toc239969507</vt:lpwstr>
      </vt:variant>
      <vt:variant>
        <vt:i4>1310776</vt:i4>
      </vt:variant>
      <vt:variant>
        <vt:i4>359</vt:i4>
      </vt:variant>
      <vt:variant>
        <vt:i4>0</vt:i4>
      </vt:variant>
      <vt:variant>
        <vt:i4>5</vt:i4>
      </vt:variant>
      <vt:variant>
        <vt:lpwstr/>
      </vt:variant>
      <vt:variant>
        <vt:lpwstr>_Toc239969506</vt:lpwstr>
      </vt:variant>
      <vt:variant>
        <vt:i4>1310776</vt:i4>
      </vt:variant>
      <vt:variant>
        <vt:i4>353</vt:i4>
      </vt:variant>
      <vt:variant>
        <vt:i4>0</vt:i4>
      </vt:variant>
      <vt:variant>
        <vt:i4>5</vt:i4>
      </vt:variant>
      <vt:variant>
        <vt:lpwstr/>
      </vt:variant>
      <vt:variant>
        <vt:lpwstr>_Toc239969505</vt:lpwstr>
      </vt:variant>
      <vt:variant>
        <vt:i4>1310776</vt:i4>
      </vt:variant>
      <vt:variant>
        <vt:i4>347</vt:i4>
      </vt:variant>
      <vt:variant>
        <vt:i4>0</vt:i4>
      </vt:variant>
      <vt:variant>
        <vt:i4>5</vt:i4>
      </vt:variant>
      <vt:variant>
        <vt:lpwstr/>
      </vt:variant>
      <vt:variant>
        <vt:lpwstr>_Toc239969504</vt:lpwstr>
      </vt:variant>
      <vt:variant>
        <vt:i4>1310776</vt:i4>
      </vt:variant>
      <vt:variant>
        <vt:i4>341</vt:i4>
      </vt:variant>
      <vt:variant>
        <vt:i4>0</vt:i4>
      </vt:variant>
      <vt:variant>
        <vt:i4>5</vt:i4>
      </vt:variant>
      <vt:variant>
        <vt:lpwstr/>
      </vt:variant>
      <vt:variant>
        <vt:lpwstr>_Toc239969503</vt:lpwstr>
      </vt:variant>
      <vt:variant>
        <vt:i4>1310776</vt:i4>
      </vt:variant>
      <vt:variant>
        <vt:i4>335</vt:i4>
      </vt:variant>
      <vt:variant>
        <vt:i4>0</vt:i4>
      </vt:variant>
      <vt:variant>
        <vt:i4>5</vt:i4>
      </vt:variant>
      <vt:variant>
        <vt:lpwstr/>
      </vt:variant>
      <vt:variant>
        <vt:lpwstr>_Toc239969502</vt:lpwstr>
      </vt:variant>
      <vt:variant>
        <vt:i4>1310776</vt:i4>
      </vt:variant>
      <vt:variant>
        <vt:i4>329</vt:i4>
      </vt:variant>
      <vt:variant>
        <vt:i4>0</vt:i4>
      </vt:variant>
      <vt:variant>
        <vt:i4>5</vt:i4>
      </vt:variant>
      <vt:variant>
        <vt:lpwstr/>
      </vt:variant>
      <vt:variant>
        <vt:lpwstr>_Toc239969501</vt:lpwstr>
      </vt:variant>
      <vt:variant>
        <vt:i4>1310776</vt:i4>
      </vt:variant>
      <vt:variant>
        <vt:i4>323</vt:i4>
      </vt:variant>
      <vt:variant>
        <vt:i4>0</vt:i4>
      </vt:variant>
      <vt:variant>
        <vt:i4>5</vt:i4>
      </vt:variant>
      <vt:variant>
        <vt:lpwstr/>
      </vt:variant>
      <vt:variant>
        <vt:lpwstr>_Toc239969500</vt:lpwstr>
      </vt:variant>
      <vt:variant>
        <vt:i4>1900601</vt:i4>
      </vt:variant>
      <vt:variant>
        <vt:i4>317</vt:i4>
      </vt:variant>
      <vt:variant>
        <vt:i4>0</vt:i4>
      </vt:variant>
      <vt:variant>
        <vt:i4>5</vt:i4>
      </vt:variant>
      <vt:variant>
        <vt:lpwstr/>
      </vt:variant>
      <vt:variant>
        <vt:lpwstr>_Toc239969499</vt:lpwstr>
      </vt:variant>
      <vt:variant>
        <vt:i4>1900601</vt:i4>
      </vt:variant>
      <vt:variant>
        <vt:i4>311</vt:i4>
      </vt:variant>
      <vt:variant>
        <vt:i4>0</vt:i4>
      </vt:variant>
      <vt:variant>
        <vt:i4>5</vt:i4>
      </vt:variant>
      <vt:variant>
        <vt:lpwstr/>
      </vt:variant>
      <vt:variant>
        <vt:lpwstr>_Toc239969498</vt:lpwstr>
      </vt:variant>
      <vt:variant>
        <vt:i4>1900601</vt:i4>
      </vt:variant>
      <vt:variant>
        <vt:i4>305</vt:i4>
      </vt:variant>
      <vt:variant>
        <vt:i4>0</vt:i4>
      </vt:variant>
      <vt:variant>
        <vt:i4>5</vt:i4>
      </vt:variant>
      <vt:variant>
        <vt:lpwstr/>
      </vt:variant>
      <vt:variant>
        <vt:lpwstr>_Toc239969497</vt:lpwstr>
      </vt:variant>
      <vt:variant>
        <vt:i4>1900601</vt:i4>
      </vt:variant>
      <vt:variant>
        <vt:i4>299</vt:i4>
      </vt:variant>
      <vt:variant>
        <vt:i4>0</vt:i4>
      </vt:variant>
      <vt:variant>
        <vt:i4>5</vt:i4>
      </vt:variant>
      <vt:variant>
        <vt:lpwstr/>
      </vt:variant>
      <vt:variant>
        <vt:lpwstr>_Toc239969496</vt:lpwstr>
      </vt:variant>
      <vt:variant>
        <vt:i4>1900601</vt:i4>
      </vt:variant>
      <vt:variant>
        <vt:i4>293</vt:i4>
      </vt:variant>
      <vt:variant>
        <vt:i4>0</vt:i4>
      </vt:variant>
      <vt:variant>
        <vt:i4>5</vt:i4>
      </vt:variant>
      <vt:variant>
        <vt:lpwstr/>
      </vt:variant>
      <vt:variant>
        <vt:lpwstr>_Toc239969495</vt:lpwstr>
      </vt:variant>
      <vt:variant>
        <vt:i4>1900601</vt:i4>
      </vt:variant>
      <vt:variant>
        <vt:i4>287</vt:i4>
      </vt:variant>
      <vt:variant>
        <vt:i4>0</vt:i4>
      </vt:variant>
      <vt:variant>
        <vt:i4>5</vt:i4>
      </vt:variant>
      <vt:variant>
        <vt:lpwstr/>
      </vt:variant>
      <vt:variant>
        <vt:lpwstr>_Toc239969494</vt:lpwstr>
      </vt:variant>
      <vt:variant>
        <vt:i4>1900601</vt:i4>
      </vt:variant>
      <vt:variant>
        <vt:i4>281</vt:i4>
      </vt:variant>
      <vt:variant>
        <vt:i4>0</vt:i4>
      </vt:variant>
      <vt:variant>
        <vt:i4>5</vt:i4>
      </vt:variant>
      <vt:variant>
        <vt:lpwstr/>
      </vt:variant>
      <vt:variant>
        <vt:lpwstr>_Toc239969493</vt:lpwstr>
      </vt:variant>
      <vt:variant>
        <vt:i4>1900601</vt:i4>
      </vt:variant>
      <vt:variant>
        <vt:i4>275</vt:i4>
      </vt:variant>
      <vt:variant>
        <vt:i4>0</vt:i4>
      </vt:variant>
      <vt:variant>
        <vt:i4>5</vt:i4>
      </vt:variant>
      <vt:variant>
        <vt:lpwstr/>
      </vt:variant>
      <vt:variant>
        <vt:lpwstr>_Toc239969492</vt:lpwstr>
      </vt:variant>
      <vt:variant>
        <vt:i4>1900601</vt:i4>
      </vt:variant>
      <vt:variant>
        <vt:i4>269</vt:i4>
      </vt:variant>
      <vt:variant>
        <vt:i4>0</vt:i4>
      </vt:variant>
      <vt:variant>
        <vt:i4>5</vt:i4>
      </vt:variant>
      <vt:variant>
        <vt:lpwstr/>
      </vt:variant>
      <vt:variant>
        <vt:lpwstr>_Toc239969491</vt:lpwstr>
      </vt:variant>
      <vt:variant>
        <vt:i4>1900601</vt:i4>
      </vt:variant>
      <vt:variant>
        <vt:i4>263</vt:i4>
      </vt:variant>
      <vt:variant>
        <vt:i4>0</vt:i4>
      </vt:variant>
      <vt:variant>
        <vt:i4>5</vt:i4>
      </vt:variant>
      <vt:variant>
        <vt:lpwstr/>
      </vt:variant>
      <vt:variant>
        <vt:lpwstr>_Toc239969490</vt:lpwstr>
      </vt:variant>
      <vt:variant>
        <vt:i4>1835065</vt:i4>
      </vt:variant>
      <vt:variant>
        <vt:i4>254</vt:i4>
      </vt:variant>
      <vt:variant>
        <vt:i4>0</vt:i4>
      </vt:variant>
      <vt:variant>
        <vt:i4>5</vt:i4>
      </vt:variant>
      <vt:variant>
        <vt:lpwstr/>
      </vt:variant>
      <vt:variant>
        <vt:lpwstr>_Toc239969480</vt:lpwstr>
      </vt:variant>
      <vt:variant>
        <vt:i4>1245241</vt:i4>
      </vt:variant>
      <vt:variant>
        <vt:i4>248</vt:i4>
      </vt:variant>
      <vt:variant>
        <vt:i4>0</vt:i4>
      </vt:variant>
      <vt:variant>
        <vt:i4>5</vt:i4>
      </vt:variant>
      <vt:variant>
        <vt:lpwstr/>
      </vt:variant>
      <vt:variant>
        <vt:lpwstr>_Toc239969479</vt:lpwstr>
      </vt:variant>
      <vt:variant>
        <vt:i4>1245241</vt:i4>
      </vt:variant>
      <vt:variant>
        <vt:i4>242</vt:i4>
      </vt:variant>
      <vt:variant>
        <vt:i4>0</vt:i4>
      </vt:variant>
      <vt:variant>
        <vt:i4>5</vt:i4>
      </vt:variant>
      <vt:variant>
        <vt:lpwstr/>
      </vt:variant>
      <vt:variant>
        <vt:lpwstr>_Toc239969478</vt:lpwstr>
      </vt:variant>
      <vt:variant>
        <vt:i4>1245241</vt:i4>
      </vt:variant>
      <vt:variant>
        <vt:i4>236</vt:i4>
      </vt:variant>
      <vt:variant>
        <vt:i4>0</vt:i4>
      </vt:variant>
      <vt:variant>
        <vt:i4>5</vt:i4>
      </vt:variant>
      <vt:variant>
        <vt:lpwstr/>
      </vt:variant>
      <vt:variant>
        <vt:lpwstr>_Toc239969477</vt:lpwstr>
      </vt:variant>
      <vt:variant>
        <vt:i4>393291</vt:i4>
      </vt:variant>
      <vt:variant>
        <vt:i4>63</vt:i4>
      </vt:variant>
      <vt:variant>
        <vt:i4>0</vt:i4>
      </vt:variant>
      <vt:variant>
        <vt:i4>5</vt:i4>
      </vt:variant>
      <vt:variant>
        <vt:lpwstr>https://asp.net/</vt:lpwstr>
      </vt:variant>
      <vt:variant>
        <vt:lpwstr/>
      </vt:variant>
      <vt:variant>
        <vt:i4>1966139</vt:i4>
      </vt:variant>
      <vt:variant>
        <vt:i4>56</vt:i4>
      </vt:variant>
      <vt:variant>
        <vt:i4>0</vt:i4>
      </vt:variant>
      <vt:variant>
        <vt:i4>5</vt:i4>
      </vt:variant>
      <vt:variant>
        <vt:lpwstr/>
      </vt:variant>
      <vt:variant>
        <vt:lpwstr>_Toc239966653</vt:lpwstr>
      </vt:variant>
      <vt:variant>
        <vt:i4>1966139</vt:i4>
      </vt:variant>
      <vt:variant>
        <vt:i4>50</vt:i4>
      </vt:variant>
      <vt:variant>
        <vt:i4>0</vt:i4>
      </vt:variant>
      <vt:variant>
        <vt:i4>5</vt:i4>
      </vt:variant>
      <vt:variant>
        <vt:lpwstr/>
      </vt:variant>
      <vt:variant>
        <vt:lpwstr>_Toc239966652</vt:lpwstr>
      </vt:variant>
      <vt:variant>
        <vt:i4>1966139</vt:i4>
      </vt:variant>
      <vt:variant>
        <vt:i4>44</vt:i4>
      </vt:variant>
      <vt:variant>
        <vt:i4>0</vt:i4>
      </vt:variant>
      <vt:variant>
        <vt:i4>5</vt:i4>
      </vt:variant>
      <vt:variant>
        <vt:lpwstr/>
      </vt:variant>
      <vt:variant>
        <vt:lpwstr>_Toc239966651</vt:lpwstr>
      </vt:variant>
      <vt:variant>
        <vt:i4>1966139</vt:i4>
      </vt:variant>
      <vt:variant>
        <vt:i4>38</vt:i4>
      </vt:variant>
      <vt:variant>
        <vt:i4>0</vt:i4>
      </vt:variant>
      <vt:variant>
        <vt:i4>5</vt:i4>
      </vt:variant>
      <vt:variant>
        <vt:lpwstr/>
      </vt:variant>
      <vt:variant>
        <vt:lpwstr>_Toc239966650</vt:lpwstr>
      </vt:variant>
      <vt:variant>
        <vt:i4>2031675</vt:i4>
      </vt:variant>
      <vt:variant>
        <vt:i4>32</vt:i4>
      </vt:variant>
      <vt:variant>
        <vt:i4>0</vt:i4>
      </vt:variant>
      <vt:variant>
        <vt:i4>5</vt:i4>
      </vt:variant>
      <vt:variant>
        <vt:lpwstr/>
      </vt:variant>
      <vt:variant>
        <vt:lpwstr>_Toc239966649</vt:lpwstr>
      </vt:variant>
      <vt:variant>
        <vt:i4>2031675</vt:i4>
      </vt:variant>
      <vt:variant>
        <vt:i4>26</vt:i4>
      </vt:variant>
      <vt:variant>
        <vt:i4>0</vt:i4>
      </vt:variant>
      <vt:variant>
        <vt:i4>5</vt:i4>
      </vt:variant>
      <vt:variant>
        <vt:lpwstr/>
      </vt:variant>
      <vt:variant>
        <vt:lpwstr>_Toc239966648</vt:lpwstr>
      </vt:variant>
      <vt:variant>
        <vt:i4>2031675</vt:i4>
      </vt:variant>
      <vt:variant>
        <vt:i4>20</vt:i4>
      </vt:variant>
      <vt:variant>
        <vt:i4>0</vt:i4>
      </vt:variant>
      <vt:variant>
        <vt:i4>5</vt:i4>
      </vt:variant>
      <vt:variant>
        <vt:lpwstr/>
      </vt:variant>
      <vt:variant>
        <vt:lpwstr>_Toc239966647</vt:lpwstr>
      </vt:variant>
      <vt:variant>
        <vt:i4>2031675</vt:i4>
      </vt:variant>
      <vt:variant>
        <vt:i4>14</vt:i4>
      </vt:variant>
      <vt:variant>
        <vt:i4>0</vt:i4>
      </vt:variant>
      <vt:variant>
        <vt:i4>5</vt:i4>
      </vt:variant>
      <vt:variant>
        <vt:lpwstr/>
      </vt:variant>
      <vt:variant>
        <vt:lpwstr>_Toc239966646</vt:lpwstr>
      </vt:variant>
      <vt:variant>
        <vt:i4>2031675</vt:i4>
      </vt:variant>
      <vt:variant>
        <vt:i4>8</vt:i4>
      </vt:variant>
      <vt:variant>
        <vt:i4>0</vt:i4>
      </vt:variant>
      <vt:variant>
        <vt:i4>5</vt:i4>
      </vt:variant>
      <vt:variant>
        <vt:lpwstr/>
      </vt:variant>
      <vt:variant>
        <vt:lpwstr>_Toc239966645</vt:lpwstr>
      </vt:variant>
      <vt:variant>
        <vt:i4>2031675</vt:i4>
      </vt:variant>
      <vt:variant>
        <vt:i4>2</vt:i4>
      </vt:variant>
      <vt:variant>
        <vt:i4>0</vt:i4>
      </vt:variant>
      <vt:variant>
        <vt:i4>5</vt:i4>
      </vt:variant>
      <vt:variant>
        <vt:lpwstr/>
      </vt:variant>
      <vt:variant>
        <vt:lpwstr>_Toc239966644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文档名称</dc:title>
  <dc:subject/>
  <dc:creator>Yuan Shijin</dc:creator>
  <cp:keywords/>
  <dc:description/>
  <cp:lastModifiedBy>Huangsir</cp:lastModifiedBy>
  <cp:revision>2</cp:revision>
  <cp:lastPrinted>1601-01-01T00:00:00Z</cp:lastPrinted>
  <dcterms:created xsi:type="dcterms:W3CDTF">2026-09-11T13:34:00Z</dcterms:created>
  <dcterms:modified xsi:type="dcterms:W3CDTF">2026-09-11T13:34:00Z</dcterms:modified>
</cp:coreProperties>
</file>